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E1CF" w14:textId="49AFE0C7" w:rsidR="00606B2E" w:rsidRPr="00217866" w:rsidRDefault="00DE225D" w:rsidP="00606B2E">
      <w:pPr>
        <w:jc w:val="center"/>
        <w:rPr>
          <w:rFonts w:ascii="Calibri" w:hAnsi="Calibri" w:cs="Arial"/>
          <w:sz w:val="32"/>
          <w:szCs w:val="32"/>
        </w:rPr>
      </w:pPr>
      <w:r>
        <w:rPr>
          <w:rFonts w:ascii="Calibri" w:hAnsi="Calibri" w:cs="Arial"/>
          <w:sz w:val="32"/>
          <w:szCs w:val="32"/>
        </w:rPr>
        <w:t xml:space="preserve">               </w:t>
      </w:r>
      <w:r w:rsidR="00606B2E">
        <w:rPr>
          <w:rFonts w:ascii="Calibri" w:hAnsi="Calibri" w:cs="Arial"/>
          <w:sz w:val="32"/>
          <w:szCs w:val="32"/>
        </w:rPr>
        <w:t>Q</w:t>
      </w:r>
      <w:r w:rsidR="00606B2E" w:rsidRPr="00217866">
        <w:rPr>
          <w:rFonts w:ascii="Calibri" w:hAnsi="Calibri" w:cs="Arial"/>
          <w:sz w:val="32"/>
          <w:szCs w:val="32"/>
        </w:rPr>
        <w:t xml:space="preserve">uality &amp; Compliance – </w:t>
      </w:r>
      <w:r>
        <w:rPr>
          <w:rFonts w:ascii="Calibri" w:hAnsi="Calibri" w:cs="Arial"/>
          <w:sz w:val="32"/>
          <w:szCs w:val="32"/>
        </w:rPr>
        <w:t>Swan</w:t>
      </w:r>
      <w:r w:rsidR="00C77C9E">
        <w:rPr>
          <w:rFonts w:ascii="Calibri" w:hAnsi="Calibri" w:cs="Arial"/>
          <w:sz w:val="32"/>
          <w:szCs w:val="32"/>
        </w:rPr>
        <w:t xml:space="preserve"> Care Home</w:t>
      </w:r>
      <w:r w:rsidR="00606B2E">
        <w:rPr>
          <w:rFonts w:ascii="Calibri" w:hAnsi="Calibri" w:cs="Arial"/>
          <w:sz w:val="32"/>
          <w:szCs w:val="32"/>
        </w:rPr>
        <w:t xml:space="preserve">  -</w:t>
      </w:r>
      <w:r w:rsidR="00606B2E" w:rsidRPr="00217866">
        <w:rPr>
          <w:rFonts w:ascii="Calibri" w:hAnsi="Calibri" w:cs="Arial"/>
          <w:sz w:val="32"/>
          <w:szCs w:val="32"/>
        </w:rPr>
        <w:t xml:space="preserve"> </w:t>
      </w:r>
      <w:r w:rsidR="00606B2E">
        <w:rPr>
          <w:rFonts w:ascii="Calibri" w:hAnsi="Calibri" w:cs="Arial"/>
          <w:sz w:val="32"/>
          <w:szCs w:val="32"/>
        </w:rPr>
        <w:t>Dignity</w:t>
      </w:r>
      <w:r w:rsidR="00606B2E" w:rsidRPr="00217866">
        <w:rPr>
          <w:rFonts w:ascii="Calibri" w:hAnsi="Calibri" w:cs="Arial"/>
          <w:sz w:val="32"/>
          <w:szCs w:val="32"/>
        </w:rPr>
        <w:t xml:space="preserve"> Audit for Manager/</w:t>
      </w:r>
      <w:r w:rsidR="00606B2E">
        <w:rPr>
          <w:rFonts w:ascii="Calibri" w:hAnsi="Calibri" w:cs="Arial"/>
          <w:sz w:val="32"/>
          <w:szCs w:val="32"/>
        </w:rPr>
        <w:t>Service Manager</w:t>
      </w:r>
      <w:r w:rsidR="00606B2E" w:rsidRPr="00217866">
        <w:rPr>
          <w:rFonts w:ascii="Calibri" w:hAnsi="Calibri" w:cs="Arial"/>
          <w:sz w:val="32"/>
          <w:szCs w:val="32"/>
        </w:rPr>
        <w:t xml:space="preserve">s </w:t>
      </w:r>
    </w:p>
    <w:p w14:paraId="0E94B7B1" w14:textId="77777777" w:rsidR="00606B2E" w:rsidRDefault="00606B2E"/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81"/>
        <w:gridCol w:w="3051"/>
        <w:gridCol w:w="4221"/>
        <w:gridCol w:w="3029"/>
      </w:tblGrid>
      <w:tr w:rsidR="00DE225D" w:rsidRPr="00217866" w14:paraId="568BE7C3" w14:textId="77777777" w:rsidTr="00606B2E">
        <w:tc>
          <w:tcPr>
            <w:tcW w:w="4140" w:type="dxa"/>
            <w:tcBorders>
              <w:right w:val="nil"/>
            </w:tcBorders>
          </w:tcPr>
          <w:p w14:paraId="7A57AD95" w14:textId="48958DD6" w:rsidR="00606B2E" w:rsidRPr="00895481" w:rsidRDefault="00606B2E" w:rsidP="00606B2E">
            <w:pPr>
              <w:spacing w:after="120"/>
              <w:rPr>
                <w:rFonts w:ascii="Calibri" w:hAnsi="Calibri" w:cs="Arial"/>
                <w:b/>
              </w:rPr>
            </w:pPr>
            <w:r w:rsidRPr="00217866">
              <w:rPr>
                <w:rFonts w:ascii="Calibri" w:hAnsi="Calibri" w:cs="Arial"/>
              </w:rPr>
              <w:t>Home/Unit:</w:t>
            </w:r>
            <w:r>
              <w:rPr>
                <w:rFonts w:ascii="Calibri" w:hAnsi="Calibri" w:cs="Arial"/>
                <w:b/>
              </w:rPr>
              <w:t xml:space="preserve"> </w:t>
            </w:r>
            <w:r w:rsidR="009B11AE">
              <w:rPr>
                <w:rFonts w:ascii="Calibri" w:hAnsi="Calibri" w:cs="Arial"/>
                <w:b/>
              </w:rPr>
              <w:t xml:space="preserve">Swan </w:t>
            </w:r>
          </w:p>
        </w:tc>
        <w:tc>
          <w:tcPr>
            <w:tcW w:w="3094" w:type="dxa"/>
            <w:tcBorders>
              <w:left w:val="nil"/>
            </w:tcBorders>
          </w:tcPr>
          <w:p w14:paraId="10AB1462" w14:textId="4DDC4F6E" w:rsidR="00606B2E" w:rsidRPr="00895481" w:rsidRDefault="00606B2E" w:rsidP="00606B2E">
            <w:pPr>
              <w:spacing w:after="120"/>
              <w:rPr>
                <w:rFonts w:ascii="Calibri" w:hAnsi="Calibri" w:cs="Arial"/>
                <w:b/>
              </w:rPr>
            </w:pPr>
            <w:r w:rsidRPr="00217866">
              <w:rPr>
                <w:rFonts w:ascii="Calibri" w:hAnsi="Calibri" w:cs="Arial"/>
              </w:rPr>
              <w:t>Audit Date:</w:t>
            </w:r>
            <w:r>
              <w:rPr>
                <w:rFonts w:ascii="Calibri" w:hAnsi="Calibri" w:cs="Arial"/>
              </w:rPr>
              <w:t xml:space="preserve"> </w:t>
            </w:r>
            <w:r w:rsidR="00100DBA">
              <w:rPr>
                <w:rFonts w:ascii="Calibri" w:hAnsi="Calibri" w:cs="Arial"/>
              </w:rPr>
              <w:t xml:space="preserve"> </w:t>
            </w:r>
            <w:r w:rsidR="009B11AE">
              <w:rPr>
                <w:rFonts w:ascii="Calibri" w:hAnsi="Calibri" w:cs="Arial"/>
              </w:rPr>
              <w:t>27.03.26</w:t>
            </w:r>
          </w:p>
        </w:tc>
        <w:tc>
          <w:tcPr>
            <w:tcW w:w="7346" w:type="dxa"/>
            <w:gridSpan w:val="2"/>
          </w:tcPr>
          <w:p w14:paraId="0E39B2C5" w14:textId="3BF237C1" w:rsidR="00606B2E" w:rsidRPr="00895481" w:rsidRDefault="00606B2E" w:rsidP="00606B2E">
            <w:pPr>
              <w:spacing w:after="120"/>
              <w:rPr>
                <w:rFonts w:ascii="Calibri" w:hAnsi="Calibri" w:cs="Arial"/>
                <w:b/>
              </w:rPr>
            </w:pPr>
            <w:r w:rsidRPr="00217866">
              <w:rPr>
                <w:rFonts w:ascii="Calibri" w:hAnsi="Calibri" w:cs="Arial"/>
              </w:rPr>
              <w:t>Auditing Manager:</w:t>
            </w:r>
            <w:r w:rsidR="009B11AE">
              <w:rPr>
                <w:rFonts w:ascii="Calibri" w:hAnsi="Calibri" w:cs="Arial"/>
              </w:rPr>
              <w:t xml:space="preserve"> Jo Edmeades</w:t>
            </w:r>
            <w:r>
              <w:rPr>
                <w:rFonts w:ascii="Calibri" w:hAnsi="Calibri" w:cs="Arial"/>
              </w:rPr>
              <w:t xml:space="preserve"> </w:t>
            </w:r>
          </w:p>
        </w:tc>
      </w:tr>
      <w:tr w:rsidR="00DE225D" w:rsidRPr="00217866" w14:paraId="4FD1FE9F" w14:textId="77777777" w:rsidTr="00606B2E">
        <w:tc>
          <w:tcPr>
            <w:tcW w:w="14580" w:type="dxa"/>
            <w:gridSpan w:val="4"/>
          </w:tcPr>
          <w:p w14:paraId="50470685" w14:textId="77777777" w:rsidR="00606B2E" w:rsidRPr="00217866" w:rsidRDefault="00606B2E" w:rsidP="00606B2E">
            <w:pPr>
              <w:spacing w:after="120"/>
              <w:jc w:val="center"/>
              <w:rPr>
                <w:rFonts w:ascii="Calibri" w:hAnsi="Calibri" w:cs="Arial"/>
              </w:rPr>
            </w:pPr>
            <w:r w:rsidRPr="00217866">
              <w:rPr>
                <w:rFonts w:ascii="Calibri" w:hAnsi="Calibri" w:cs="Arial"/>
              </w:rPr>
              <w:t xml:space="preserve">The completed audit gives a true reflection of the control effectiveness of </w:t>
            </w:r>
            <w:r>
              <w:rPr>
                <w:rFonts w:ascii="Calibri" w:hAnsi="Calibri" w:cs="Arial"/>
              </w:rPr>
              <w:t xml:space="preserve">Dignity </w:t>
            </w:r>
            <w:r w:rsidRPr="00217866">
              <w:rPr>
                <w:rFonts w:ascii="Calibri" w:hAnsi="Calibri" w:cs="Arial"/>
              </w:rPr>
              <w:t>in the home</w:t>
            </w:r>
          </w:p>
        </w:tc>
      </w:tr>
      <w:tr w:rsidR="00DE225D" w:rsidRPr="00217866" w14:paraId="4AC76E0D" w14:textId="77777777" w:rsidTr="00606B2E">
        <w:tc>
          <w:tcPr>
            <w:tcW w:w="7234" w:type="dxa"/>
            <w:gridSpan w:val="2"/>
          </w:tcPr>
          <w:p w14:paraId="4621FF97" w14:textId="0845E226" w:rsidR="00606B2E" w:rsidRPr="00895481" w:rsidRDefault="00606B2E" w:rsidP="00606B2E">
            <w:pPr>
              <w:spacing w:after="120"/>
              <w:rPr>
                <w:rFonts w:ascii="Calibri" w:hAnsi="Calibri" w:cs="Arial"/>
                <w:b/>
              </w:rPr>
            </w:pPr>
            <w:r w:rsidRPr="00217866">
              <w:rPr>
                <w:rFonts w:ascii="Calibri" w:hAnsi="Calibri" w:cs="Arial"/>
              </w:rPr>
              <w:t>Home Manager:</w:t>
            </w:r>
            <w:r>
              <w:rPr>
                <w:rFonts w:ascii="Calibri" w:hAnsi="Calibri" w:cs="Arial"/>
              </w:rPr>
              <w:t xml:space="preserve"> </w:t>
            </w:r>
            <w:r w:rsidR="009B11AE">
              <w:rPr>
                <w:rFonts w:ascii="Calibri" w:hAnsi="Calibri" w:cs="Arial"/>
              </w:rPr>
              <w:t>Jo Edmeades</w:t>
            </w:r>
          </w:p>
        </w:tc>
        <w:tc>
          <w:tcPr>
            <w:tcW w:w="4286" w:type="dxa"/>
            <w:tcBorders>
              <w:right w:val="nil"/>
            </w:tcBorders>
          </w:tcPr>
          <w:p w14:paraId="215717ED" w14:textId="5B295EE1" w:rsidR="00606B2E" w:rsidRPr="00217866" w:rsidRDefault="00606B2E" w:rsidP="00606B2E">
            <w:pPr>
              <w:spacing w:after="120"/>
              <w:rPr>
                <w:rFonts w:ascii="Calibri" w:hAnsi="Calibri" w:cs="Arial"/>
              </w:rPr>
            </w:pPr>
            <w:r w:rsidRPr="00217866">
              <w:rPr>
                <w:rFonts w:ascii="Calibri" w:hAnsi="Calibri" w:cs="Arial"/>
              </w:rPr>
              <w:t>Signed:</w:t>
            </w:r>
            <w:r w:rsidR="009B11AE">
              <w:rPr>
                <w:rFonts w:ascii="Calibri" w:hAnsi="Calibri" w:cs="Arial"/>
              </w:rPr>
              <w:t>Jo Edmeades</w:t>
            </w:r>
          </w:p>
        </w:tc>
        <w:tc>
          <w:tcPr>
            <w:tcW w:w="3060" w:type="dxa"/>
            <w:tcBorders>
              <w:left w:val="nil"/>
            </w:tcBorders>
          </w:tcPr>
          <w:p w14:paraId="253DB14C" w14:textId="7039CEC8" w:rsidR="00606B2E" w:rsidRPr="00217866" w:rsidRDefault="00606B2E" w:rsidP="00606B2E">
            <w:pPr>
              <w:spacing w:after="120"/>
              <w:rPr>
                <w:rFonts w:ascii="Calibri" w:hAnsi="Calibri" w:cs="Arial"/>
              </w:rPr>
            </w:pPr>
            <w:r w:rsidRPr="00217866">
              <w:rPr>
                <w:rFonts w:ascii="Calibri" w:hAnsi="Calibri" w:cs="Arial"/>
              </w:rPr>
              <w:t>Date:</w:t>
            </w:r>
            <w:r w:rsidR="00AD6EF2">
              <w:rPr>
                <w:rFonts w:ascii="Calibri" w:hAnsi="Calibri" w:cs="Arial"/>
              </w:rPr>
              <w:t>27.03.26</w:t>
            </w:r>
          </w:p>
        </w:tc>
      </w:tr>
    </w:tbl>
    <w:p w14:paraId="5FD5C076" w14:textId="77777777" w:rsidR="00606B2E" w:rsidRDefault="00606B2E"/>
    <w:tbl>
      <w:tblPr>
        <w:tblW w:w="1502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236"/>
        <w:gridCol w:w="2741"/>
        <w:gridCol w:w="639"/>
        <w:gridCol w:w="797"/>
        <w:gridCol w:w="963"/>
        <w:gridCol w:w="3129"/>
        <w:gridCol w:w="854"/>
        <w:gridCol w:w="596"/>
        <w:gridCol w:w="963"/>
        <w:gridCol w:w="29"/>
        <w:gridCol w:w="963"/>
        <w:gridCol w:w="3116"/>
      </w:tblGrid>
      <w:tr w:rsidR="00B54647" w:rsidRPr="00042002" w14:paraId="4F0B0AFF" w14:textId="77777777" w:rsidTr="00B54647">
        <w:trPr>
          <w:gridAfter w:val="11"/>
          <w:wAfter w:w="14790" w:type="dxa"/>
          <w:trHeight w:val="30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5639B" w14:textId="77777777" w:rsidR="00B54647" w:rsidRPr="00042002" w:rsidRDefault="00B54647" w:rsidP="001E0151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E0151" w:rsidRPr="00042002" w14:paraId="0DDFEF1E" w14:textId="77777777" w:rsidTr="00B54647">
        <w:trPr>
          <w:trHeight w:val="9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1C2BB" w14:textId="77777777" w:rsidR="001E0151" w:rsidRPr="00042002" w:rsidRDefault="001E0151" w:rsidP="001E0151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3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887EE" w14:textId="77777777" w:rsidR="001E0151" w:rsidRPr="00042002" w:rsidRDefault="001E0151" w:rsidP="001E0151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8302" w14:textId="77777777" w:rsidR="001E0151" w:rsidRPr="00042002" w:rsidRDefault="001E0151" w:rsidP="001E0151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39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5E3DB" w14:textId="77777777" w:rsidR="001E0151" w:rsidRPr="00042002" w:rsidRDefault="001E0151" w:rsidP="001E0151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3136A" w14:textId="77777777" w:rsidR="001E0151" w:rsidRPr="00042002" w:rsidRDefault="001E0151" w:rsidP="00606B2E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C8E97" w14:textId="77777777" w:rsidR="001E0151" w:rsidRPr="00042002" w:rsidRDefault="001E0151" w:rsidP="00606B2E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722D4" w14:textId="77777777" w:rsidR="001E0151" w:rsidRPr="00042002" w:rsidRDefault="001E0151" w:rsidP="00606B2E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100DBA" w:rsidRPr="00042002" w14:paraId="7DA55C5D" w14:textId="77777777" w:rsidTr="00B54647">
        <w:trPr>
          <w:trHeight w:val="102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2E50C0A" w14:textId="77777777" w:rsidR="00100DBA" w:rsidRPr="00042002" w:rsidRDefault="00100DBA" w:rsidP="001E015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042002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>Audit Question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080BDA0A" w14:textId="77777777" w:rsidR="00100DBA" w:rsidRPr="00042002" w:rsidRDefault="00100DBA" w:rsidP="001E015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042002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>Documentation (D) Observation (O) Questioning (Q)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49B87585" w14:textId="77777777" w:rsidR="00100DBA" w:rsidRPr="00042002" w:rsidRDefault="00100DBA" w:rsidP="001E015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042002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>Comments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4813885" w14:textId="77777777" w:rsidR="00100DBA" w:rsidRPr="00042002" w:rsidRDefault="00100DBA" w:rsidP="00606B2E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042002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>Yes/No/  Not Applicable (N/A)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C6231EA" w14:textId="77777777" w:rsidR="00100DBA" w:rsidRPr="00042002" w:rsidRDefault="00100DBA" w:rsidP="00606B2E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042002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>Score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E21B18D" w14:textId="77777777" w:rsidR="00100DBA" w:rsidRPr="00042002" w:rsidRDefault="00100DBA" w:rsidP="00A33A9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042002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A33A9A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 w:eastAsia="en-GB"/>
              </w:rPr>
              <w:t>Actions</w:t>
            </w:r>
          </w:p>
        </w:tc>
      </w:tr>
      <w:tr w:rsidR="00100DBA" w:rsidRPr="00042002" w14:paraId="7FBA57C8" w14:textId="77777777" w:rsidTr="00B54647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5C70" w14:textId="77777777" w:rsidR="00100DBA" w:rsidRPr="00100DBA" w:rsidRDefault="00100DBA" w:rsidP="00100DBA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All staff treat residents with dignity and respect at all times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BBD6B" w14:textId="77777777" w:rsidR="00100DB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  <w:p w14:paraId="534809E1" w14:textId="1FEE73AA" w:rsidR="00C438F4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EABD" w14:textId="278602B8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On observations staff were treating residents with respect knocking doors before entering rooms. Covering residents while providing personal care EG – when washing top half of body covering bottom half.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CFAA6" w14:textId="75FB9E32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88FAA" w14:textId="06EA15CD" w:rsidR="00100DBA" w:rsidRPr="00A33A9A" w:rsidRDefault="00B42632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C5309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118887FF" w14:textId="77777777" w:rsidTr="00B54647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699DB" w14:textId="77777777" w:rsidR="00100DBA" w:rsidRPr="00100DBA" w:rsidRDefault="00100DBA" w:rsidP="00100DBA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Privacy signs are used appropriately by all staff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92653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07BC" w14:textId="692377B5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NA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57902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2708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6278F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2099E36E" w14:textId="77777777" w:rsidTr="00B54647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FC75" w14:textId="77777777" w:rsidR="00100DBA" w:rsidRPr="00100DBA" w:rsidRDefault="00100DBA" w:rsidP="00100DBA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are witnessed to "knock and wait"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2DE88" w14:textId="4080F558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FF2EF" w14:textId="06596F8C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This was observed on this </w:t>
            </w:r>
            <w:r w:rsidR="003A7D85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occasion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76109" w14:textId="42FBC9D8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2888A" w14:textId="00C01C44" w:rsidR="00100DBA" w:rsidRPr="00A33A9A" w:rsidRDefault="00CC3098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D525" w14:textId="77777777" w:rsidR="00100DBA" w:rsidRPr="00A33A9A" w:rsidRDefault="00100DBA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358F6C66" w14:textId="77777777" w:rsidTr="00B54647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B785" w14:textId="77777777" w:rsidR="00100DBA" w:rsidRPr="00100DBA" w:rsidRDefault="00100DBA" w:rsidP="00100DBA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Residents are always addressed by their preferred name?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4ADF" w14:textId="7EB489D7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39E1" w14:textId="70B1BE35" w:rsidR="00100DBA" w:rsidRPr="00A33A9A" w:rsidRDefault="00C438F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One residents name is actually Derek but however he likes to go by the name of Pat.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D6A04" w14:textId="61D1B339" w:rsidR="00100DBA" w:rsidRPr="00A33A9A" w:rsidRDefault="00EE7949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1045" w14:textId="7B8E49DC" w:rsidR="00100DBA" w:rsidRPr="00A33A9A" w:rsidRDefault="00B93E55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E15D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48199756" w14:textId="77777777" w:rsidTr="00B54647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E670F" w14:textId="77777777" w:rsidR="00100DBA" w:rsidRPr="00100DBA" w:rsidRDefault="00A26F77" w:rsidP="00100DBA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Staff </w:t>
            </w:r>
            <w:r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are</w:t>
            </w:r>
            <w:r w:rsidR="00100DBA"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 polite and courteous even when under pressure?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9AC5" w14:textId="68239C05" w:rsidR="00100DBA" w:rsidRPr="00A33A9A" w:rsidRDefault="00F12D7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35C1" w14:textId="07CDC732" w:rsidR="00100DBA" w:rsidRPr="00A33A9A" w:rsidRDefault="00EE7949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Staff were observed being very polite and courteous towards residents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5242D" w14:textId="3D900A9E" w:rsidR="00100DBA" w:rsidRPr="00A33A9A" w:rsidRDefault="00EE7949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99DF2" w14:textId="6334CC4B" w:rsidR="00100DBA" w:rsidRPr="00A33A9A" w:rsidRDefault="00B93E55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D57AF" w14:textId="77777777" w:rsidR="00100DBA" w:rsidRPr="00A33A9A" w:rsidRDefault="00100DBA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110225CA" w14:textId="77777777" w:rsidTr="00B54647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F9204" w14:textId="77777777" w:rsidR="00100DBA" w:rsidRPr="00100DBA" w:rsidRDefault="00100DBA" w:rsidP="00100DBA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100DB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do not chat to each other whilst assisting residents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59C6" w14:textId="76B54E3B" w:rsidR="00100DBA" w:rsidRPr="00A33A9A" w:rsidRDefault="00662669" w:rsidP="00B93E5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F539" w14:textId="279C869E" w:rsidR="00100DBA" w:rsidRPr="00A33A9A" w:rsidRDefault="003B168D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on this occasion.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53B96" w14:textId="6A827DE3" w:rsidR="00100DBA" w:rsidRPr="00A33A9A" w:rsidRDefault="00E05E14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BC5F4" w14:textId="7926DE8D" w:rsidR="00100DBA" w:rsidRPr="00A33A9A" w:rsidRDefault="00B93E55" w:rsidP="002A779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60107" w14:textId="77777777" w:rsidR="00100DBA" w:rsidRPr="00A33A9A" w:rsidRDefault="00100DBA" w:rsidP="006C4778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44193BF1" w14:textId="77777777" w:rsidTr="006C4778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6B5C" w14:textId="77777777" w:rsidR="00100DBA" w:rsidRPr="002A7795" w:rsidRDefault="00100DBA" w:rsidP="002A7795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sz w:val="20"/>
                <w:szCs w:val="20"/>
                <w:lang w:val="en-GB" w:eastAsia="en-GB"/>
              </w:rPr>
              <w:lastRenderedPageBreak/>
              <w:t>The Home has a "Dignity Champion" who is registered and this is displayed in reception?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6C01" w14:textId="252D5ABF" w:rsidR="00100DBA" w:rsidRPr="006C4778" w:rsidRDefault="00F12D74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</w:t>
            </w:r>
            <w:r w:rsidR="00B93E55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5C6B" w14:textId="71E71318" w:rsidR="00100DBA" w:rsidRPr="006C4778" w:rsidRDefault="00F12D74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JE has asked staff </w:t>
            </w:r>
            <w:r w:rsidR="00A10A2A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if they would like to become dignity in care champion, no one has agreed as yet. Description </w:t>
            </w:r>
            <w:r w:rsidR="00E21D58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of role is up on the staff notice board.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D70F3" w14:textId="0301A357" w:rsidR="00100DBA" w:rsidRPr="006C4778" w:rsidRDefault="00F623A7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312B0" w14:textId="21A1C38D" w:rsidR="00100DBA" w:rsidRPr="006C4778" w:rsidRDefault="00CC750C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BFE1" w14:textId="77777777" w:rsidR="00100DBA" w:rsidRPr="006C4778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03BE01B2" w14:textId="77777777" w:rsidR="00100DBA" w:rsidRPr="006C4778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2B53ACCF" w14:textId="77777777" w:rsidR="00100DBA" w:rsidRPr="006C4778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33B36824" w14:textId="77777777" w:rsidTr="006C4778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75FA" w14:textId="77777777" w:rsidR="00100DBA" w:rsidRPr="000B2F0C" w:rsidRDefault="00100DBA" w:rsidP="000B2F0C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The Home has a Residents Forum and all meetings are documented (minutes)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3C119" w14:textId="6B157BB6" w:rsidR="00100DBA" w:rsidRPr="006C4778" w:rsidRDefault="00B93E55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D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CEA6" w14:textId="65514091" w:rsidR="00100DBA" w:rsidRPr="006C4778" w:rsidRDefault="00CC750C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There are residents monthly meeting</w:t>
            </w:r>
            <w:r w:rsidR="00B93E55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and a residents board.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B85BC" w14:textId="1AF4A326" w:rsidR="00100DBA" w:rsidRPr="006C4778" w:rsidRDefault="00857583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61F18" w14:textId="3623A965" w:rsidR="00100DBA" w:rsidRPr="006C4778" w:rsidRDefault="00857583" w:rsidP="00212E2E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38C20" w14:textId="77777777" w:rsidR="00100DBA" w:rsidRPr="006C4778" w:rsidRDefault="00100DBA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2C6B3529" w14:textId="77777777" w:rsidTr="006C4778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EF9E" w14:textId="77777777" w:rsidR="00100DBA" w:rsidRPr="002A7795" w:rsidRDefault="00100DBA" w:rsidP="006C4778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Staff </w:t>
            </w:r>
            <w:r w:rsidR="006C4778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avoid talking to residents using inappropriate </w:t>
            </w: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childish forms of language.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B3F43" w14:textId="40BDD706" w:rsidR="00100DBA" w:rsidRPr="006C4778" w:rsidRDefault="005020B1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6D665" w14:textId="69571D4C" w:rsidR="00100DBA" w:rsidRPr="006C4778" w:rsidRDefault="005020B1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Staff were observed not using childish language on this occasion.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8721" w14:textId="4A4507AF" w:rsidR="00100DBA" w:rsidRPr="006C4778" w:rsidRDefault="00212E2E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BDDCC" w14:textId="6FA09E9E" w:rsidR="00100DBA" w:rsidRPr="006C4778" w:rsidRDefault="00212E2E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A8A9" w14:textId="77777777" w:rsidR="00100DBA" w:rsidRPr="006C4778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7FE0F95B" w14:textId="77777777" w:rsidTr="006C4778">
        <w:trPr>
          <w:trHeight w:val="353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309A" w14:textId="77777777" w:rsidR="00100DBA" w:rsidRDefault="00100DBA" w:rsidP="000B2F0C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All staff are friendly and approachable?</w:t>
            </w:r>
          </w:p>
          <w:p w14:paraId="51CC3B17" w14:textId="77777777" w:rsidR="00650698" w:rsidRPr="000B2F0C" w:rsidRDefault="00650698" w:rsidP="00650698">
            <w:pPr>
              <w:pStyle w:val="ListParagraph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D592" w14:textId="5D93B4E9" w:rsidR="00100DBA" w:rsidRPr="006C4778" w:rsidRDefault="003F703B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1150" w14:textId="23FE664C" w:rsidR="00100DBA" w:rsidRPr="006C4778" w:rsidRDefault="00C00BB0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Staff were observed being very friendly to residents</w:t>
            </w:r>
            <w:r w:rsidR="00212319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60AA5" w14:textId="415D1AAC" w:rsidR="00100DBA" w:rsidRPr="006C4778" w:rsidRDefault="00F623A7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33AF4" w14:textId="4D61B067" w:rsidR="00100DBA" w:rsidRPr="006C4778" w:rsidRDefault="008E1BE5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96269" w14:textId="77777777" w:rsidR="00100DBA" w:rsidRPr="006C4778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48D787C8" w14:textId="77777777" w:rsidTr="00650698">
        <w:trPr>
          <w:trHeight w:val="1047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267F" w14:textId="77777777" w:rsidR="00100DBA" w:rsidRPr="002A7795" w:rsidRDefault="00100DBA" w:rsidP="002A7795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All staff explain procedures carefully to residents and reassure them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0D272" w14:textId="24C4A1D3" w:rsidR="00100DBA" w:rsidRPr="006C4778" w:rsidRDefault="006642AE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2014" w14:textId="28BA6CF7" w:rsidR="00100DBA" w:rsidRPr="006C4778" w:rsidRDefault="006642AE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It was observed that more </w:t>
            </w:r>
            <w:r w:rsidR="009009EC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explanation could be given to resident whist </w:t>
            </w:r>
            <w:r w:rsidR="006305F7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providing support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96FBE" w14:textId="4BAD4BCE" w:rsidR="00100DBA" w:rsidRPr="006C4778" w:rsidRDefault="006305F7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082A5" w14:textId="52420649" w:rsidR="00100DBA" w:rsidRPr="006C4778" w:rsidRDefault="006305F7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0DDBD" w14:textId="4F7E7030" w:rsidR="00100DBA" w:rsidRPr="006C4778" w:rsidRDefault="006305F7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It was felt that </w:t>
            </w:r>
            <w:r w:rsidR="00D25268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clearer instructions and explaining to resident would be mor</w:t>
            </w:r>
            <w:r w:rsidR="00DF35C4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e beneficial</w:t>
            </w:r>
            <w:r w:rsidR="00D25268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.</w:t>
            </w:r>
          </w:p>
        </w:tc>
      </w:tr>
      <w:tr w:rsidR="00100DBA" w:rsidRPr="00042002" w14:paraId="1ABAB099" w14:textId="77777777" w:rsidTr="00A26F77">
        <w:trPr>
          <w:trHeight w:val="973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0E19F" w14:textId="77777777" w:rsidR="00100DBA" w:rsidRDefault="00100DBA" w:rsidP="002A7795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All staff deliver care and support at a pace to suit the needs of individual Residents</w:t>
            </w:r>
          </w:p>
          <w:p w14:paraId="5E5C3BB2" w14:textId="77777777" w:rsidR="00650698" w:rsidRPr="00A26F77" w:rsidRDefault="00650698" w:rsidP="00A26F77">
            <w:p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AF894" w14:textId="2B7D1E2F" w:rsidR="00100DBA" w:rsidRPr="006C4778" w:rsidRDefault="00FD6766" w:rsidP="008A6291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023D" w14:textId="3D8E44F3" w:rsidR="00100DBA" w:rsidRPr="006C4778" w:rsidRDefault="00FD6766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Staff were observed supporting resident with personal care and was very patient with resident that took their time</w:t>
            </w:r>
            <w:r w:rsidR="006642AE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581AD" w14:textId="0ADF4F37" w:rsidR="00100DBA" w:rsidRPr="006C4778" w:rsidRDefault="00DF35C4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CA76F" w14:textId="33EEAC53" w:rsidR="00100DBA" w:rsidRPr="006C4778" w:rsidRDefault="00DF35C4" w:rsidP="000B2F0C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02225" w14:textId="77777777" w:rsidR="00100DBA" w:rsidRPr="006C4778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12F2E4AA" w14:textId="77777777" w:rsidTr="00A26F77">
        <w:trPr>
          <w:trHeight w:val="1458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5982E" w14:textId="77777777" w:rsidR="002A7795" w:rsidRPr="000B2F0C" w:rsidRDefault="00100DBA" w:rsidP="000B2F0C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avoid showing 'anger', 'bad temper' or 'frustration' with Residents and each oth</w:t>
            </w:r>
            <w:r w:rsidR="000B2F0C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er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BD1D5" w14:textId="0B19180F" w:rsidR="00100DBA" w:rsidRPr="006C4778" w:rsidRDefault="00A15232" w:rsidP="008A6291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D044" w14:textId="53573071" w:rsidR="00100DBA" w:rsidRPr="006C4778" w:rsidRDefault="00A15232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</w:t>
            </w:r>
            <w:r w:rsidR="00212319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remained calm during a difficult situation when a resident was refusing personal care.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B8C28" w14:textId="3F77E089" w:rsidR="00100DBA" w:rsidRPr="006C4778" w:rsidRDefault="00F623A7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CB100" w14:textId="661D5CE1" w:rsidR="00100DBA" w:rsidRPr="006C4778" w:rsidRDefault="008A6291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1802" w14:textId="77777777" w:rsidR="00100DBA" w:rsidRDefault="00100DBA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6048B162" w14:textId="77777777" w:rsidR="00650698" w:rsidRDefault="00650698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5FC9E054" w14:textId="77777777" w:rsidR="00650698" w:rsidRDefault="00650698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5EAFEDA6" w14:textId="77777777" w:rsidR="00650698" w:rsidRDefault="00650698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1E3CF22B" w14:textId="77777777" w:rsidR="00650698" w:rsidRDefault="00650698" w:rsidP="006C4778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  <w:p w14:paraId="23230E93" w14:textId="77777777" w:rsidR="00650698" w:rsidRPr="006C4778" w:rsidRDefault="00650698" w:rsidP="00650698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37FB12A3" w14:textId="77777777" w:rsidTr="00E67972">
        <w:trPr>
          <w:trHeight w:val="51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F746" w14:textId="77777777" w:rsidR="00100DBA" w:rsidRPr="002A7795" w:rsidRDefault="00100DBA" w:rsidP="002A7795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do not make Residents attempt tasks they cannot carry out or do not have enough time to carry out?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CDDAB" w14:textId="13FF9407" w:rsidR="00100DBA" w:rsidRPr="00E67972" w:rsidRDefault="00A75847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0CD87" w14:textId="3CF9BF45" w:rsidR="00100DBA" w:rsidRPr="00E67972" w:rsidRDefault="00A75847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Staff were observed going at residents pace and ensuring that they were supporting the individuals whilst promoting their independence.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76CE" w14:textId="7E42DB43" w:rsidR="00100DBA" w:rsidRPr="00E67972" w:rsidRDefault="00A75847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F909A" w14:textId="087E089E" w:rsidR="00100DBA" w:rsidRPr="00E67972" w:rsidRDefault="008A6291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B6700" w14:textId="77777777" w:rsidR="00100DBA" w:rsidRPr="00E67972" w:rsidRDefault="00100DB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518B0374" w14:textId="77777777" w:rsidTr="00E67972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6D46D" w14:textId="77777777" w:rsidR="00100DBA" w:rsidRPr="002A7795" w:rsidRDefault="00100DBA" w:rsidP="002A7795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lastRenderedPageBreak/>
              <w:t>Staff consider peoples’ privacy as a major factor in planning any activity or procedure that involves them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30808" w14:textId="77777777" w:rsidR="00100DBA" w:rsidRDefault="0078418C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  <w:p w14:paraId="3F1031F0" w14:textId="7527D6EC" w:rsidR="0078418C" w:rsidRPr="00E67972" w:rsidRDefault="0078418C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8A3F2" w14:textId="749DDF2A" w:rsidR="00100DBA" w:rsidRPr="00E67972" w:rsidRDefault="0078418C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were observed </w:t>
            </w:r>
            <w:r w:rsidR="001E0DC9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shutting curtains and doors when supporting residents within their rooms</w:t>
            </w:r>
            <w:r w:rsidR="000B405A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. Discussion took place around privacy and maintaining residents privacy at all times.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65A00" w14:textId="3D26D6E9" w:rsidR="00100DBA" w:rsidRPr="00E67972" w:rsidRDefault="00C33325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778CF" w14:textId="6652907D" w:rsidR="00100DBA" w:rsidRPr="00E67972" w:rsidRDefault="008A6291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69A0" w14:textId="77777777" w:rsidR="00100DBA" w:rsidRPr="00E67972" w:rsidRDefault="00100DB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044323B9" w14:textId="77777777" w:rsidTr="00E67972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05B4C" w14:textId="77777777" w:rsidR="00100DBA" w:rsidRPr="002A7795" w:rsidRDefault="00100DBA" w:rsidP="002A7795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FF0000"/>
                <w:sz w:val="20"/>
                <w:szCs w:val="20"/>
                <w:lang w:val="en-GB" w:eastAsia="en-GB"/>
              </w:rPr>
            </w:pPr>
            <w:r w:rsidRPr="002A779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use all the available equipment to preserve the modesty and dignity of Residents</w:t>
            </w:r>
            <w:r w:rsidR="006D3029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 (including any exposure of nudity)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4A80" w14:textId="4EED3405" w:rsidR="00100DBA" w:rsidRPr="00E67972" w:rsidRDefault="00D15DF9" w:rsidP="00D15DF9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ECD1" w14:textId="7EC21815" w:rsidR="00100DBA" w:rsidRPr="00E67972" w:rsidRDefault="00D15DF9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were observed placing towels over residents </w:t>
            </w:r>
            <w:r w:rsidR="000C22F3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when they were supporting with personal care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AB902" w14:textId="204CD1E3" w:rsidR="00100DBA" w:rsidRPr="00E67972" w:rsidRDefault="00C33325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86C92" w14:textId="607AE93C" w:rsidR="00100DBA" w:rsidRPr="00E67972" w:rsidRDefault="008A6291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A1E25" w14:textId="77777777" w:rsidR="00100DBA" w:rsidRPr="00E67972" w:rsidRDefault="00100DB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100DBA" w:rsidRPr="00042002" w14:paraId="535BEAEA" w14:textId="77777777" w:rsidTr="00E67972">
        <w:trPr>
          <w:trHeight w:val="102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E1F1D" w14:textId="77777777" w:rsidR="00100DBA" w:rsidRPr="006D3029" w:rsidRDefault="00100DBA" w:rsidP="006D3029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6D3029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always ask a resident’s permission before touching or moving them even if</w:t>
            </w:r>
            <w:r w:rsidRPr="006D3029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they have limited ability to respond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8CA24" w14:textId="77777777" w:rsidR="00100DBA" w:rsidRDefault="00AA5EC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  <w:p w14:paraId="7EBC6A22" w14:textId="7ACFA556" w:rsidR="00AA5EC0" w:rsidRPr="00E67972" w:rsidRDefault="00AA5EC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88F3" w14:textId="1CEBB486" w:rsidR="00100DBA" w:rsidRPr="00E67972" w:rsidRDefault="00AA5EC0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were observed </w:t>
            </w:r>
            <w:r w:rsidR="001546F9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gaining consent before providing support. Personal care was observed on this occasion. Discussion took place</w:t>
            </w:r>
            <w:r w:rsidR="00346E4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around the importance of gaining consent when providing personal care to check skin integrity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289A6" w14:textId="78C02484" w:rsidR="00100DBA" w:rsidRPr="00E67972" w:rsidRDefault="00C33325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7880F" w14:textId="1BA9E9CC" w:rsidR="00100DBA" w:rsidRPr="00E67972" w:rsidRDefault="008A6291" w:rsidP="006D3029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90B9" w14:textId="77777777" w:rsidR="00100DBA" w:rsidRPr="00E67972" w:rsidRDefault="00100DB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4A44BE85" w14:textId="77777777" w:rsidTr="00E67972">
        <w:trPr>
          <w:trHeight w:val="632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E775" w14:textId="77777777" w:rsidR="0043542D" w:rsidRPr="0043542D" w:rsidRDefault="0043542D">
            <w:pPr>
              <w:jc w:val="center"/>
              <w:rPr>
                <w:rFonts w:ascii="Tahoma" w:hAnsi="Tahoma" w:cs="Tahoma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GB" w:eastAsia="en-GB"/>
              </w:rPr>
              <w:t xml:space="preserve">  </w:t>
            </w:r>
            <w:r w:rsidRPr="0043542D">
              <w:rPr>
                <w:rFonts w:ascii="Tahoma" w:hAnsi="Tahoma" w:cs="Tahoma"/>
                <w:b/>
                <w:sz w:val="20"/>
                <w:szCs w:val="20"/>
                <w:lang w:val="en-GB" w:eastAsia="en-GB"/>
              </w:rPr>
              <w:t>19.</w:t>
            </w:r>
            <w:r>
              <w:rPr>
                <w:rFonts w:ascii="Tahoma" w:hAnsi="Tahoma" w:cs="Tahoma"/>
                <w:sz w:val="20"/>
                <w:szCs w:val="20"/>
                <w:lang w:val="en-GB" w:eastAsia="en-GB"/>
              </w:rPr>
              <w:t xml:space="preserve">  Staff make a point of     </w:t>
            </w:r>
            <w:r w:rsidRPr="0043542D">
              <w:rPr>
                <w:rFonts w:ascii="Tahoma" w:hAnsi="Tahoma" w:cs="Tahoma"/>
                <w:sz w:val="20"/>
                <w:szCs w:val="20"/>
                <w:lang w:val="en-GB" w:eastAsia="en-GB"/>
              </w:rPr>
              <w:t xml:space="preserve">protecting the security of </w:t>
            </w:r>
            <w:r>
              <w:rPr>
                <w:rFonts w:ascii="Tahoma" w:hAnsi="Tahoma" w:cs="Tahoma"/>
                <w:sz w:val="20"/>
                <w:szCs w:val="20"/>
                <w:lang w:val="en-GB" w:eastAsia="en-GB"/>
              </w:rPr>
              <w:t xml:space="preserve"> </w:t>
            </w:r>
            <w:r w:rsidRPr="0043542D">
              <w:rPr>
                <w:rFonts w:ascii="Tahoma" w:hAnsi="Tahoma" w:cs="Tahoma"/>
                <w:sz w:val="20"/>
                <w:szCs w:val="20"/>
                <w:lang w:val="en-GB" w:eastAsia="en-GB"/>
              </w:rPr>
              <w:t>peoples’ possessions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1BD0" w14:textId="77777777" w:rsidR="0043542D" w:rsidRPr="00E67972" w:rsidRDefault="0043542D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F020" w14:textId="75FE6CF9" w:rsidR="0043542D" w:rsidRPr="00E67972" w:rsidRDefault="00C33201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Not </w:t>
            </w:r>
            <w:r w:rsidR="00AA5EC0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seen on this occasion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D550" w14:textId="77777777" w:rsidR="0043542D" w:rsidRPr="00E67972" w:rsidRDefault="0043542D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82A" w14:textId="77777777" w:rsidR="0043542D" w:rsidRPr="00E67972" w:rsidRDefault="0043542D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B2E86" w14:textId="77777777" w:rsidR="0043542D" w:rsidRPr="00E67972" w:rsidRDefault="0043542D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6E161BA1" w14:textId="77777777" w:rsidTr="00E67972">
        <w:trPr>
          <w:trHeight w:val="62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C71D" w14:textId="77777777" w:rsidR="0043542D" w:rsidRPr="0043542D" w:rsidRDefault="0043542D" w:rsidP="0043542D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  <w:lang w:val="en-GB" w:eastAsia="en-GB"/>
              </w:rPr>
            </w:pPr>
            <w:r w:rsidRPr="0043542D">
              <w:rPr>
                <w:rFonts w:ascii="Tahoma" w:hAnsi="Tahoma" w:cs="Tahoma"/>
                <w:sz w:val="20"/>
                <w:szCs w:val="20"/>
                <w:lang w:val="en-GB" w:eastAsia="en-GB"/>
              </w:rPr>
              <w:t>Staff avoid pulling back Residents’ bedclothes without asking first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725D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108F" w14:textId="26BD073F" w:rsidR="0043542D" w:rsidRPr="00E67972" w:rsidRDefault="00D15DF9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Not seen on this </w:t>
            </w:r>
            <w:r w:rsidR="00C33201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occasion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40F53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A0AB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C9ED4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13D6840F" w14:textId="77777777" w:rsidTr="006B7476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EEFFD" w14:textId="77777777" w:rsidR="0043542D" w:rsidRPr="006B7476" w:rsidRDefault="0043542D" w:rsidP="006B7476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FF0000"/>
                <w:sz w:val="20"/>
                <w:szCs w:val="20"/>
                <w:lang w:val="en-GB" w:eastAsia="en-GB"/>
              </w:rPr>
            </w:pPr>
            <w:r w:rsidRPr="006B7476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try to make accurate assessments (not assumptions</w:t>
            </w:r>
            <w:r w:rsidR="006B7476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) about what residents</w:t>
            </w:r>
            <w:r w:rsidRPr="006B7476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 want or what is good for them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AA87" w14:textId="4E728D77" w:rsidR="0043542D" w:rsidRPr="00E67972" w:rsidRDefault="008A6291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F347" w14:textId="0044B612" w:rsidR="0043542D" w:rsidRPr="00E67972" w:rsidRDefault="00005C52" w:rsidP="00E47E8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know the residents well </w:t>
            </w:r>
            <w:r w:rsidR="003E3DF6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and were observed on this occasion </w:t>
            </w:r>
            <w:r w:rsidR="00CB76C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tomake assumptions about their care and support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4DCC2" w14:textId="2EBDF340" w:rsidR="0043542D" w:rsidRPr="00E67972" w:rsidRDefault="00425448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5E2E1" w14:textId="4829A941" w:rsidR="0043542D" w:rsidRPr="00E67972" w:rsidRDefault="00425448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DBADD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1F33AB43" w14:textId="77777777" w:rsidTr="00E67972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E9C6" w14:textId="77777777" w:rsidR="0043542D" w:rsidRPr="006B7476" w:rsidRDefault="00650698" w:rsidP="006B7476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ahoma" w:hAnsi="Tahoma" w:cs="Tahoma"/>
                <w:color w:val="FF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Staff allow residents </w:t>
            </w:r>
            <w:r w:rsidR="0043542D" w:rsidRPr="006B7476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 to have their personal choices where and whenever possible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91EDC" w14:textId="67A04575" w:rsidR="0043542D" w:rsidRPr="00E67972" w:rsidRDefault="00BF28F6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18DCE" w14:textId="77C59BFB" w:rsidR="0043542D" w:rsidRPr="00E67972" w:rsidRDefault="00BF28F6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member was observed </w:t>
            </w:r>
            <w:r w:rsidR="00625BC6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allowing the resident to have choice of what they would like to wear for the day. </w:t>
            </w:r>
            <w:r w:rsidR="00625BC6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lastRenderedPageBreak/>
              <w:t>Even if they were unable to say they were able to point.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9CDEF" w14:textId="23349E1E" w:rsidR="0043542D" w:rsidRPr="00E67972" w:rsidRDefault="007246B2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lastRenderedPageBreak/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E2935" w14:textId="34A2A2DD" w:rsidR="0043542D" w:rsidRPr="00E67972" w:rsidRDefault="007246B2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FB8DC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2DD20405" w14:textId="77777777" w:rsidTr="00E67972">
        <w:trPr>
          <w:trHeight w:val="1275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ECED" w14:textId="77777777" w:rsidR="0043542D" w:rsidRDefault="0043542D" w:rsidP="00650698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650698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When staff carry out procedures they explain to residents what is to</w:t>
            </w:r>
            <w:r w:rsidRPr="00650698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happen and why, gaining their consent before starting</w:t>
            </w:r>
          </w:p>
          <w:p w14:paraId="0EB713CC" w14:textId="77777777" w:rsidR="00A26F77" w:rsidRPr="00A26F77" w:rsidRDefault="00A26F77" w:rsidP="00A26F77">
            <w:p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F2877" w14:textId="3849624B" w:rsidR="0043542D" w:rsidRPr="00E67972" w:rsidRDefault="00F24DF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2F47" w14:textId="64845C00" w:rsidR="0043542D" w:rsidRPr="00E67972" w:rsidRDefault="00F24DF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Seen on this </w:t>
            </w:r>
            <w:r w:rsidR="009E32E5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occasion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28CA9" w14:textId="4B3F7E1D" w:rsidR="0043542D" w:rsidRPr="00E67972" w:rsidRDefault="001D308E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B0F60" w14:textId="5DD5F7FF" w:rsidR="0043542D" w:rsidRPr="00E67972" w:rsidRDefault="001D308E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9C9DD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1CD61D88" w14:textId="77777777" w:rsidTr="00E67972">
        <w:trPr>
          <w:trHeight w:val="51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FA65" w14:textId="77777777" w:rsidR="0043542D" w:rsidRPr="00650698" w:rsidRDefault="0043542D" w:rsidP="00650698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650698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make a point of understanding the individual needs of residents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5D7C" w14:textId="77777777" w:rsidR="0043542D" w:rsidRDefault="00C15A48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  <w:p w14:paraId="73C2F8F0" w14:textId="74F365BD" w:rsidR="00C15A48" w:rsidRPr="00E67972" w:rsidRDefault="00C15A48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4FFF5" w14:textId="29DB83B3" w:rsidR="0043542D" w:rsidRPr="00E67972" w:rsidRDefault="00F24DFD" w:rsidP="00B6648E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A discussion took place around</w:t>
            </w:r>
            <w:r w:rsidR="007E103C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6707FD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non verbal residents and how they would know what their support needs are. Staff member was able to say that you could use the flash cards as a prompt.</w:t>
            </w:r>
            <w:r w:rsidR="0009387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Observation was seen of staff member asking</w:t>
            </w:r>
            <w:r w:rsidR="001D308E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and clarifying with the resident that the support needed was right.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1BB8" w14:textId="639DC7D5" w:rsidR="0043542D" w:rsidRPr="00E67972" w:rsidRDefault="001D308E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020C9" w14:textId="370810BE" w:rsidR="0043542D" w:rsidRPr="00E67972" w:rsidRDefault="001D308E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688AC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290E22C3" w14:textId="77777777" w:rsidTr="00E67972">
        <w:trPr>
          <w:trHeight w:val="632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A560" w14:textId="77777777" w:rsidR="0043542D" w:rsidRPr="00BA6B1A" w:rsidRDefault="0043542D" w:rsidP="00BA6B1A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try to ensure residents take their prescribed medication</w:t>
            </w:r>
            <w:r w:rsidRP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correctly, completely and on time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2BD7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BA62" w14:textId="329A992A" w:rsidR="0043542D" w:rsidRPr="00E67972" w:rsidRDefault="0019130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at this time.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354B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6431C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939DF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71B39975" w14:textId="77777777" w:rsidTr="00E67972">
        <w:trPr>
          <w:trHeight w:val="62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86B55" w14:textId="77777777" w:rsidR="0043542D" w:rsidRPr="00BA6B1A" w:rsidRDefault="0043542D" w:rsidP="00BA6B1A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t</w:t>
            </w:r>
            <w:r w:rsidR="00BA6B1A" w:rsidRP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ry to ensure all r</w:t>
            </w:r>
            <w:r w:rsid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e</w:t>
            </w:r>
            <w:r w:rsidR="00BA6B1A" w:rsidRP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sidents</w:t>
            </w:r>
            <w:r w:rsidRP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 have the food they need and </w:t>
            </w:r>
            <w:r w:rsidR="00BA6B1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enjoy and are offered an alternative if they do not like the meal choices for that day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A6336" w14:textId="6A3331B5" w:rsidR="0043542D" w:rsidRPr="00E67972" w:rsidRDefault="00E4360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E576" w14:textId="72D0978F" w:rsidR="0043542D" w:rsidRPr="00E67972" w:rsidRDefault="00E4360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were seen using the visual menus </w:t>
            </w:r>
            <w:r w:rsidR="00F017A4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with residents</w:t>
            </w:r>
            <w:r w:rsidR="00866C84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and </w:t>
            </w:r>
            <w:r w:rsidR="007F0DE2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 one was seen to be offered alternative as they choose from the menu.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BA75A" w14:textId="22F95153" w:rsidR="0043542D" w:rsidRPr="00E67972" w:rsidRDefault="007F0DE2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FE61C" w14:textId="51B1B3B2" w:rsidR="0043542D" w:rsidRPr="00E67972" w:rsidRDefault="007F0DE2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BA5C7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4700B54E" w14:textId="77777777" w:rsidTr="009F2775">
        <w:trPr>
          <w:trHeight w:val="102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195D" w14:textId="77777777" w:rsidR="0043542D" w:rsidRPr="009F2775" w:rsidRDefault="0043542D" w:rsidP="009F2775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9F2775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recognise and acknowledge the merits, achievements and life histories of Residents</w:t>
            </w:r>
            <w:r w:rsidR="001B4552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, </w:t>
            </w:r>
            <w:r w:rsidR="001B4552" w:rsidRPr="00042002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 Staff encourage residents to talk to them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0C201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6333" w14:textId="44AF8030" w:rsidR="0043542D" w:rsidRPr="00E67972" w:rsidRDefault="0037308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at this time.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D7645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EFE46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88A9" w14:textId="77777777" w:rsidR="0043542D" w:rsidRPr="00E67972" w:rsidRDefault="0043542D" w:rsidP="001B455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7536237B" w14:textId="77777777" w:rsidTr="00E67972">
        <w:trPr>
          <w:trHeight w:val="765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83932" w14:textId="77777777" w:rsidR="0043542D" w:rsidRPr="009F2775" w:rsidRDefault="0043542D" w:rsidP="009F2775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  <w:lang w:val="en-GB" w:eastAsia="en-GB"/>
              </w:rPr>
            </w:pPr>
            <w:r w:rsidRPr="009F2775">
              <w:rPr>
                <w:rFonts w:ascii="Tahoma" w:hAnsi="Tahoma" w:cs="Tahoma"/>
                <w:sz w:val="20"/>
                <w:szCs w:val="20"/>
                <w:lang w:val="en-GB" w:eastAsia="en-GB"/>
              </w:rPr>
              <w:lastRenderedPageBreak/>
              <w:t>Staff ensure residents look presentable and act respectably (while respecting the wishes of the person receiving services as far as possible).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6EE0E" w14:textId="2946029A" w:rsidR="0043542D" w:rsidRPr="00E67972" w:rsidRDefault="0037308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8672" w14:textId="791E0D81" w:rsidR="0043542D" w:rsidRPr="00E67972" w:rsidRDefault="0037308A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member was observed </w:t>
            </w:r>
            <w:r w:rsidR="009D08EA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ensuring that the resident’s hair was brushed and styled nice following a bath.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DB647" w14:textId="109007BE" w:rsidR="0043542D" w:rsidRPr="00E67972" w:rsidRDefault="00E4360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AD2A" w14:textId="0085C537" w:rsidR="0043542D" w:rsidRPr="00E67972" w:rsidRDefault="00E43600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0942" w14:textId="77777777" w:rsidR="009F2775" w:rsidRPr="00E67972" w:rsidRDefault="009F2775" w:rsidP="009F2775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6B3BEFD6" w14:textId="77777777" w:rsidTr="00E67972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2536" w14:textId="77777777" w:rsidR="0043542D" w:rsidRPr="00964E73" w:rsidRDefault="0043542D" w:rsidP="00964E73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964E7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identify and respond to the anxieties of Residents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C6873" w14:textId="4975F1ED" w:rsidR="0043542D" w:rsidRPr="00E67972" w:rsidRDefault="00BB6E26" w:rsidP="00A66777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FE9D5" w14:textId="6EA9E600" w:rsidR="0043542D" w:rsidRPr="00E67972" w:rsidRDefault="00BB6E26" w:rsidP="00A732C4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were observed </w:t>
            </w:r>
            <w:r w:rsidR="007E5DA7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responding to a resident that was anxious by using distraction.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A52FE" w14:textId="22B380E3" w:rsidR="0043542D" w:rsidRPr="00E67972" w:rsidRDefault="007E5DA7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A01B" w14:textId="5B644A12" w:rsidR="0043542D" w:rsidRPr="00E67972" w:rsidRDefault="007E5DA7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110BD" w14:textId="77777777" w:rsidR="0043542D" w:rsidRPr="00E67972" w:rsidRDefault="0043542D" w:rsidP="00E67972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727D9FE4" w14:textId="77777777" w:rsidTr="00964E73">
        <w:trPr>
          <w:trHeight w:val="765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C206" w14:textId="77777777" w:rsidR="0043542D" w:rsidRDefault="0043542D" w:rsidP="00964E73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964E7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The Home actively discourages labelling behaviour of Residents e.g. negative labelling</w:t>
            </w:r>
          </w:p>
          <w:p w14:paraId="685C65ED" w14:textId="77777777" w:rsidR="00A26F77" w:rsidRPr="00A26F77" w:rsidRDefault="00A26F77" w:rsidP="00A26F77">
            <w:p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F17C7" w14:textId="51AE3E84" w:rsidR="0043542D" w:rsidRPr="00964E73" w:rsidRDefault="0095295B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D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0F9A" w14:textId="47D942A7" w:rsidR="0043542D" w:rsidRPr="00964E73" w:rsidRDefault="0095295B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Daily notes have been checked and the words that have been used are not always appropriate.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4668" w14:textId="22FBE6B7" w:rsidR="0043542D" w:rsidRPr="00964E73" w:rsidRDefault="0095295B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0FE36" w14:textId="34CEC988" w:rsidR="0043542D" w:rsidRPr="00964E73" w:rsidRDefault="0095295B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55654" w14:textId="31EDF5D8" w:rsidR="0043542D" w:rsidRPr="00964E73" w:rsidRDefault="00876EDD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Further support </w:t>
            </w:r>
            <w:r w:rsidR="0041475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with staff needed</w:t>
            </w:r>
            <w:r w:rsidR="002758A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in the daily care notes</w:t>
            </w:r>
            <w:r w:rsidR="00B37807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with terminology.</w:t>
            </w:r>
          </w:p>
        </w:tc>
      </w:tr>
      <w:tr w:rsidR="0043542D" w:rsidRPr="00042002" w14:paraId="7922749D" w14:textId="77777777" w:rsidTr="00964E73">
        <w:trPr>
          <w:trHeight w:val="85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E3B0" w14:textId="77777777" w:rsidR="0043542D" w:rsidRPr="00964E73" w:rsidRDefault="0043542D" w:rsidP="00964E73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964E7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ensure that 'quality of life' for a vulnerable person is one of their</w:t>
            </w:r>
            <w:r w:rsidRPr="00964E7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principle care objectives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E5309" w14:textId="77777777" w:rsidR="0043542D" w:rsidRDefault="00425448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  <w:p w14:paraId="3E0ACC80" w14:textId="78881A2A" w:rsidR="000C3C59" w:rsidRPr="00964E73" w:rsidRDefault="000C3C59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241D" w14:textId="1B16ABD2" w:rsidR="0043542D" w:rsidRPr="00964E73" w:rsidRDefault="00FF765F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This was observed on this occasion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A4FAB" w14:textId="495A8BFD" w:rsidR="0043542D" w:rsidRPr="00964E73" w:rsidRDefault="00FF765F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F1283" w14:textId="31B957F5" w:rsidR="0043542D" w:rsidRPr="00964E73" w:rsidRDefault="00FF765F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F8B1" w14:textId="77777777" w:rsidR="0043542D" w:rsidRPr="00964E73" w:rsidRDefault="0043542D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3149CC6C" w14:textId="77777777" w:rsidTr="00A732C4">
        <w:trPr>
          <w:trHeight w:val="649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B4D4" w14:textId="77777777" w:rsidR="0043542D" w:rsidRDefault="0043542D" w:rsidP="000942F9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0942F9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can recognise the signs of abuse?</w:t>
            </w:r>
          </w:p>
          <w:p w14:paraId="7C86045A" w14:textId="77777777" w:rsidR="00B41A8F" w:rsidRDefault="00B41A8F" w:rsidP="00B41A8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  <w:p w14:paraId="3C61DAA5" w14:textId="77777777" w:rsidR="00B41A8F" w:rsidRDefault="00B41A8F" w:rsidP="00B41A8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  <w:p w14:paraId="110DBFCA" w14:textId="77777777" w:rsidR="00B41A8F" w:rsidRPr="00B41A8F" w:rsidRDefault="00B41A8F" w:rsidP="00B41A8F">
            <w:p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365AC" w14:textId="5BB849C2" w:rsidR="0043542D" w:rsidRPr="00964E73" w:rsidRDefault="000C3C5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67A6" w14:textId="738F5FC4" w:rsidR="0043542D" w:rsidRPr="00964E73" w:rsidRDefault="00FD3E3D" w:rsidP="00A732C4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that were on shift were able to </w:t>
            </w:r>
            <w:r w:rsidR="00FF765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recognise signs of abuse and if unsure would inform the manager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4849" w14:textId="6575EF16" w:rsidR="0043542D" w:rsidRPr="00964E73" w:rsidRDefault="00FF765F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F175" w14:textId="6EF2E988" w:rsidR="0043542D" w:rsidRPr="00964E73" w:rsidRDefault="00FF765F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06A5" w14:textId="77777777" w:rsidR="0043542D" w:rsidRPr="00964E73" w:rsidRDefault="0043542D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3D1C8D43" w14:textId="77777777" w:rsidTr="00B41A8F">
        <w:trPr>
          <w:trHeight w:val="75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14F6" w14:textId="77777777" w:rsidR="0043542D" w:rsidRPr="00095923" w:rsidRDefault="0043542D" w:rsidP="00095923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All staff have attended Safeguar</w:t>
            </w:r>
            <w:r w:rsidR="000942F9" w:rsidRP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ding training within the past </w:t>
            </w:r>
            <w:r w:rsid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2yrs</w:t>
            </w:r>
            <w:r w:rsidRP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?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E66F" w14:textId="77777777" w:rsidR="0043542D" w:rsidRDefault="00F0292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  <w:p w14:paraId="24151762" w14:textId="72151699" w:rsidR="00F02929" w:rsidRPr="00964E73" w:rsidRDefault="00F0292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D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C15F" w14:textId="3FD2B0F6" w:rsidR="0043542D" w:rsidRPr="00964E73" w:rsidRDefault="000C3C5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New staff need to complete their training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D5140" w14:textId="57035E68" w:rsidR="0043542D" w:rsidRPr="00964E73" w:rsidRDefault="000C3C5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C1C4" w14:textId="3749995E" w:rsidR="0043542D" w:rsidRPr="00964E73" w:rsidRDefault="000C3C5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05AEA" w14:textId="5C8C9461" w:rsidR="0043542D" w:rsidRPr="00964E73" w:rsidRDefault="000C3C59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New staff to attend their training</w:t>
            </w:r>
            <w:r w:rsidR="00E36673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as well as staff attending refresher training.</w:t>
            </w:r>
          </w:p>
        </w:tc>
      </w:tr>
      <w:tr w:rsidR="0043542D" w:rsidRPr="00042002" w14:paraId="62738233" w14:textId="77777777" w:rsidTr="00964E73">
        <w:trPr>
          <w:trHeight w:val="68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1D68" w14:textId="77777777" w:rsidR="0043542D" w:rsidRPr="00095923" w:rsidRDefault="0043542D" w:rsidP="00095923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Ask 2 staff members Staff  how to report signs of abuse (whistle blowing)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8DEFF" w14:textId="4D365948" w:rsidR="0043542D" w:rsidRPr="00964E73" w:rsidRDefault="00625AAC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Q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F51D" w14:textId="77777777" w:rsidR="0043542D" w:rsidRDefault="00625AAC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One member of staff did not know what whistleblowing was</w:t>
            </w:r>
            <w:r w:rsidR="00F3461E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.</w:t>
            </w:r>
          </w:p>
          <w:p w14:paraId="271FA9AA" w14:textId="3CBE0037" w:rsidR="00F3461E" w:rsidRPr="00964E73" w:rsidRDefault="00F3461E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Both staff were able to say that they would raise any concerns that they may have to the manager</w:t>
            </w:r>
            <w:r w:rsidR="007C199E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AE1C" w14:textId="60571CBB" w:rsidR="0043542D" w:rsidRPr="00964E73" w:rsidRDefault="007246B2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0295C" w14:textId="08F61CC9" w:rsidR="0043542D" w:rsidRPr="00964E73" w:rsidRDefault="007246B2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F894F" w14:textId="48880B9F" w:rsidR="0043542D" w:rsidRPr="00964E73" w:rsidRDefault="007246B2" w:rsidP="00964E73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Did not feel assured that staff understood the whistleblowing </w:t>
            </w:r>
            <w:r w:rsidR="00A42D28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procedure.</w:t>
            </w:r>
          </w:p>
        </w:tc>
      </w:tr>
      <w:tr w:rsidR="0043542D" w:rsidRPr="00042002" w14:paraId="7B078FBA" w14:textId="77777777" w:rsidTr="009226DA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CAF4" w14:textId="77777777" w:rsidR="0043542D" w:rsidRPr="00095923" w:rsidRDefault="0043542D" w:rsidP="00095923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lastRenderedPageBreak/>
              <w:t>Staff help residents find enjoyable, stimulating and challenging</w:t>
            </w:r>
            <w:r w:rsidRPr="00095923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activities (leisure and social activities, therapeutic treatments</w:t>
            </w:r>
            <w:r w:rsidR="001B4552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49FC0" w14:textId="4323E084" w:rsidR="0043542D" w:rsidRPr="009226DA" w:rsidRDefault="00AA188C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498F" w14:textId="69B292D0" w:rsidR="0043542D" w:rsidRPr="009226DA" w:rsidRDefault="00AA188C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Staff were observed engaging residents in morning exercise and then some ball games which residents appeared to be enjoying.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FF7B9" w14:textId="4687DE80" w:rsidR="0043542D" w:rsidRPr="009226DA" w:rsidRDefault="00A42D28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F48F4" w14:textId="656FA5CC" w:rsidR="0043542D" w:rsidRPr="009226DA" w:rsidRDefault="00A42D28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E7CD3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32411794" w14:textId="77777777" w:rsidTr="009226DA">
        <w:trPr>
          <w:trHeight w:val="102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1D40B" w14:textId="77777777" w:rsidR="0043542D" w:rsidRPr="009226DA" w:rsidRDefault="0043542D" w:rsidP="009226DA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9226D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assist Residents to keep in touch with</w:t>
            </w:r>
            <w:r w:rsidRPr="009226D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relatives and friends?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A567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408E" w14:textId="0CA7763E" w:rsidR="0043542D" w:rsidRPr="009226DA" w:rsidRDefault="00E75F92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on this occasion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73CCA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3C383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03FEC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19897ACF" w14:textId="77777777" w:rsidTr="009226DA">
        <w:trPr>
          <w:trHeight w:val="765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5040" w14:textId="77777777" w:rsidR="0043542D" w:rsidRDefault="0043542D" w:rsidP="009226DA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9226D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seek opportunities to sit with residents and spend time with</w:t>
            </w:r>
            <w:r w:rsidRPr="009226DA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them?</w:t>
            </w:r>
          </w:p>
          <w:p w14:paraId="533D65AA" w14:textId="77777777" w:rsidR="00A26F77" w:rsidRDefault="00A26F77" w:rsidP="00A26F77">
            <w:p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  <w:p w14:paraId="7572105C" w14:textId="77777777" w:rsidR="00A26F77" w:rsidRPr="00A26F77" w:rsidRDefault="00A26F77" w:rsidP="00A26F77">
            <w:p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A7EF3" w14:textId="433CB165" w:rsidR="0043542D" w:rsidRPr="009226DA" w:rsidRDefault="009226DA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="0082107C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Obs</w:t>
            </w: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0EE9" w14:textId="26AEE588" w:rsidR="0043542D" w:rsidRPr="009226DA" w:rsidRDefault="0082107C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It was felt that staff could have more interaction with residents </w:t>
            </w:r>
            <w:r w:rsidR="000F3A46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even if it with sitting with them while they enter their daily notes rather then sitting away from them.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9EA4B" w14:textId="14C72A50" w:rsidR="0043542D" w:rsidRPr="009226DA" w:rsidRDefault="00990462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E1D6F" w14:textId="27C7DDC6" w:rsidR="0043542D" w:rsidRPr="009226DA" w:rsidRDefault="00990462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0</w:t>
            </w: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BEB2A" w14:textId="1C05FB16" w:rsidR="0043542D" w:rsidRPr="009226DA" w:rsidRDefault="00990462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This needs to be discussed with all staff at staff meeting</w:t>
            </w:r>
            <w:r w:rsidR="006D01BF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and during 121 supervisions.</w:t>
            </w:r>
          </w:p>
        </w:tc>
      </w:tr>
      <w:tr w:rsidR="0043542D" w:rsidRPr="00042002" w14:paraId="13E9B7BC" w14:textId="77777777" w:rsidTr="009226DA">
        <w:trPr>
          <w:trHeight w:val="510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914CA" w14:textId="77777777" w:rsidR="0043542D" w:rsidRPr="001B4552" w:rsidRDefault="0043542D" w:rsidP="001B4552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1B4552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deal with complaints as quickly as possible and in a way that ensures</w:t>
            </w:r>
            <w:r w:rsidRPr="001B4552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 xml:space="preserve">progress is communicated fully 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F6F10" w14:textId="77777777" w:rsidR="0043542D" w:rsidRPr="009226DA" w:rsidRDefault="0043542D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47EF2" w14:textId="67BDD6A1" w:rsidR="0043542D" w:rsidRPr="009226DA" w:rsidRDefault="00920F2D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on this occasion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6E459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333C1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2BAF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1A837BA5" w14:textId="77777777" w:rsidTr="009226DA">
        <w:trPr>
          <w:trHeight w:val="510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A7500" w14:textId="77777777" w:rsidR="0043542D" w:rsidRPr="00B41A8F" w:rsidRDefault="0043542D" w:rsidP="00B41A8F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B41A8F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act in such a way that Reside</w:t>
            </w:r>
            <w:r w:rsidR="00B41A8F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nts, relatives and friends feel </w:t>
            </w:r>
            <w:r w:rsidRPr="00B41A8F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able to make comments and complaints without fear of retribution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74256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8C611" w14:textId="63CC952C" w:rsidR="0043542D" w:rsidRPr="009226DA" w:rsidRDefault="00920F2D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on this occasion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5870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4877F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EDF90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63FC79BA" w14:textId="77777777" w:rsidTr="009226DA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24BC" w14:textId="77777777" w:rsidR="0043542D" w:rsidRPr="00B41A8F" w:rsidRDefault="0043542D" w:rsidP="00B41A8F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B41A8F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 xml:space="preserve">Staff deal with requests for assistance from Residents in a timely and willing manner </w:t>
            </w:r>
            <w:r w:rsidRPr="00B41A8F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lastRenderedPageBreak/>
              <w:t>(this includes your response to 'call bells' or 'alarms')</w:t>
            </w: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D1830" w14:textId="49A94DED" w:rsidR="0043542D" w:rsidRPr="009226DA" w:rsidRDefault="00F00697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lastRenderedPageBreak/>
              <w:t>Obs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D8DD" w14:textId="77777777" w:rsidR="0043542D" w:rsidRDefault="00F00697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Staff were observed </w:t>
            </w:r>
          </w:p>
          <w:p w14:paraId="7005C5BF" w14:textId="3F065406" w:rsidR="00127812" w:rsidRPr="009226DA" w:rsidRDefault="00D4702C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Responding to call bells in a timely manner and completing wellbeing checks</w:t>
            </w:r>
            <w:r w:rsidR="001C62C4"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 xml:space="preserve"> on time in accordance with planed care day for residents.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02833" w14:textId="7823F882" w:rsidR="0043542D" w:rsidRPr="009226DA" w:rsidRDefault="001C62C4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2F116" w14:textId="01370CB5" w:rsidR="0043542D" w:rsidRPr="009226DA" w:rsidRDefault="0009574E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7BA8D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43542D" w:rsidRPr="00042002" w14:paraId="6F63698E" w14:textId="77777777" w:rsidTr="004738DE">
        <w:trPr>
          <w:trHeight w:val="765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6D1D9" w14:textId="77777777" w:rsidR="0043542D" w:rsidRPr="004738DE" w:rsidRDefault="004738DE" w:rsidP="004738DE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</w:pPr>
            <w:r w:rsidRPr="004738DE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t>Staff try to involve family and friends as far as possible in the care of</w:t>
            </w:r>
            <w:r w:rsidRPr="004738DE">
              <w:rPr>
                <w:rFonts w:ascii="Tahoma" w:hAnsi="Tahoma" w:cs="Tahoma"/>
                <w:color w:val="000000"/>
                <w:sz w:val="20"/>
                <w:szCs w:val="20"/>
                <w:lang w:val="en-GB" w:eastAsia="en-GB"/>
              </w:rPr>
              <w:br/>
              <w:t>Residents, where the Resident chooses this?</w:t>
            </w:r>
          </w:p>
        </w:tc>
        <w:tc>
          <w:tcPr>
            <w:tcW w:w="14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66A5" w14:textId="77777777" w:rsidR="0043542D" w:rsidRPr="009226DA" w:rsidRDefault="0043542D" w:rsidP="00A732C4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A899" w14:textId="6CC22799" w:rsidR="0043542D" w:rsidRPr="009226DA" w:rsidRDefault="00F00697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  <w:t>Not seen at this time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DB8F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2DEF4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40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026F6" w14:textId="77777777" w:rsidR="0043542D" w:rsidRPr="009226DA" w:rsidRDefault="0043542D" w:rsidP="009226DA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53D563A5" w14:textId="77777777" w:rsidR="004769D9" w:rsidRDefault="004769D9" w:rsidP="00CC3280"/>
    <w:p w14:paraId="3C5CA2E8" w14:textId="77777777" w:rsidR="004769D9" w:rsidRDefault="004769D9" w:rsidP="00CC3280"/>
    <w:p w14:paraId="48E282AF" w14:textId="77777777" w:rsidR="0091720A" w:rsidRDefault="0091720A" w:rsidP="00CC3280"/>
    <w:p w14:paraId="34BC5CB3" w14:textId="77777777" w:rsidR="0091720A" w:rsidRDefault="0091720A" w:rsidP="00CC3280"/>
    <w:p w14:paraId="393D12CC" w14:textId="77777777" w:rsidR="0091720A" w:rsidRDefault="0091720A" w:rsidP="00CC3280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937"/>
        <w:gridCol w:w="1024"/>
        <w:gridCol w:w="874"/>
        <w:gridCol w:w="3544"/>
        <w:gridCol w:w="567"/>
        <w:gridCol w:w="3161"/>
        <w:gridCol w:w="666"/>
      </w:tblGrid>
      <w:tr w:rsidR="0091720A" w:rsidRPr="004769D9" w14:paraId="35359691" w14:textId="77777777" w:rsidTr="0091720A">
        <w:trPr>
          <w:trHeight w:val="396"/>
        </w:trPr>
        <w:tc>
          <w:tcPr>
            <w:tcW w:w="2693" w:type="dxa"/>
          </w:tcPr>
          <w:p w14:paraId="7706F8CB" w14:textId="77777777" w:rsidR="0091720A" w:rsidRPr="004769D9" w:rsidRDefault="0091720A" w:rsidP="0091720A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 w:rsidRPr="004769D9">
              <w:rPr>
                <w:rFonts w:ascii="Calibri" w:hAnsi="Calibri" w:cs="Arial"/>
                <w:b/>
                <w:sz w:val="32"/>
                <w:szCs w:val="32"/>
              </w:rPr>
              <w:t>Possible Score</w:t>
            </w:r>
          </w:p>
        </w:tc>
        <w:tc>
          <w:tcPr>
            <w:tcW w:w="937" w:type="dxa"/>
          </w:tcPr>
          <w:p w14:paraId="61837808" w14:textId="77777777" w:rsidR="0091720A" w:rsidRPr="004769D9" w:rsidRDefault="004738DE" w:rsidP="004769D9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4</w:t>
            </w:r>
            <w:r w:rsidR="0091720A">
              <w:rPr>
                <w:rFonts w:ascii="Calibri" w:hAnsi="Calibri" w:cs="Arial"/>
                <w:b/>
                <w:sz w:val="32"/>
                <w:szCs w:val="32"/>
              </w:rPr>
              <w:t>1</w:t>
            </w:r>
          </w:p>
        </w:tc>
        <w:tc>
          <w:tcPr>
            <w:tcW w:w="1024" w:type="dxa"/>
          </w:tcPr>
          <w:p w14:paraId="0BA0C784" w14:textId="77777777" w:rsidR="0091720A" w:rsidRPr="004769D9" w:rsidRDefault="0091720A">
            <w:pPr>
              <w:rPr>
                <w:rFonts w:ascii="Calibri" w:hAnsi="Calibri" w:cs="Arial"/>
                <w:b/>
                <w:sz w:val="32"/>
                <w:szCs w:val="32"/>
              </w:rPr>
            </w:pPr>
            <w:r w:rsidRPr="004769D9">
              <w:rPr>
                <w:rFonts w:ascii="Calibri" w:hAnsi="Calibri" w:cs="Arial"/>
                <w:b/>
                <w:sz w:val="32"/>
                <w:szCs w:val="32"/>
              </w:rPr>
              <w:t>N/A</w:t>
            </w:r>
          </w:p>
        </w:tc>
        <w:tc>
          <w:tcPr>
            <w:tcW w:w="874" w:type="dxa"/>
          </w:tcPr>
          <w:p w14:paraId="3212C90D" w14:textId="77777777" w:rsidR="0091720A" w:rsidRPr="004769D9" w:rsidRDefault="0091720A">
            <w:pPr>
              <w:rPr>
                <w:rFonts w:ascii="Calibri" w:hAnsi="Calibri" w:cs="Arial"/>
                <w:b/>
                <w:sz w:val="32"/>
                <w:szCs w:val="32"/>
              </w:rPr>
            </w:pPr>
          </w:p>
        </w:tc>
        <w:tc>
          <w:tcPr>
            <w:tcW w:w="3544" w:type="dxa"/>
          </w:tcPr>
          <w:p w14:paraId="15B7D71C" w14:textId="77777777" w:rsidR="0091720A" w:rsidRPr="004769D9" w:rsidRDefault="0091720A" w:rsidP="0091720A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 w:rsidRPr="004769D9">
              <w:rPr>
                <w:rFonts w:ascii="Calibri" w:hAnsi="Calibri" w:cs="Arial"/>
                <w:b/>
                <w:sz w:val="32"/>
                <w:szCs w:val="32"/>
              </w:rPr>
              <w:t>Homes possible Score</w:t>
            </w:r>
          </w:p>
        </w:tc>
        <w:tc>
          <w:tcPr>
            <w:tcW w:w="567" w:type="dxa"/>
          </w:tcPr>
          <w:p w14:paraId="48C4096A" w14:textId="77777777" w:rsidR="0091720A" w:rsidRPr="004769D9" w:rsidRDefault="0091720A" w:rsidP="004769D9">
            <w:pPr>
              <w:rPr>
                <w:rFonts w:ascii="Calibri" w:hAnsi="Calibri" w:cs="Arial"/>
                <w:b/>
                <w:sz w:val="32"/>
                <w:szCs w:val="32"/>
              </w:rPr>
            </w:pPr>
          </w:p>
        </w:tc>
        <w:tc>
          <w:tcPr>
            <w:tcW w:w="3161" w:type="dxa"/>
          </w:tcPr>
          <w:p w14:paraId="23AA02D9" w14:textId="77777777" w:rsidR="0091720A" w:rsidRPr="004769D9" w:rsidRDefault="0091720A" w:rsidP="0091720A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Actual Score</w:t>
            </w:r>
          </w:p>
        </w:tc>
        <w:tc>
          <w:tcPr>
            <w:tcW w:w="666" w:type="dxa"/>
          </w:tcPr>
          <w:p w14:paraId="4C3C026B" w14:textId="77777777" w:rsidR="0091720A" w:rsidRPr="004769D9" w:rsidRDefault="0091720A" w:rsidP="0091720A">
            <w:pPr>
              <w:ind w:left="349"/>
              <w:rPr>
                <w:rFonts w:ascii="Calibri" w:hAnsi="Calibri" w:cs="Arial"/>
                <w:b/>
                <w:sz w:val="32"/>
                <w:szCs w:val="32"/>
              </w:rPr>
            </w:pPr>
          </w:p>
        </w:tc>
      </w:tr>
    </w:tbl>
    <w:p w14:paraId="63DE0E64" w14:textId="77777777" w:rsidR="007066CE" w:rsidRDefault="007066CE" w:rsidP="00CC3280"/>
    <w:p w14:paraId="58DB0ABD" w14:textId="77777777" w:rsidR="0091720A" w:rsidRDefault="0091720A" w:rsidP="00CC3280"/>
    <w:p w14:paraId="6637CA87" w14:textId="77777777" w:rsidR="00A26F77" w:rsidRDefault="00A26F77" w:rsidP="001E0151">
      <w:pPr>
        <w:spacing w:after="120"/>
        <w:jc w:val="center"/>
        <w:rPr>
          <w:rFonts w:ascii="Calibri" w:hAnsi="Calibri"/>
          <w:b/>
          <w:u w:val="single"/>
        </w:rPr>
      </w:pPr>
    </w:p>
    <w:p w14:paraId="05617D08" w14:textId="77777777" w:rsidR="00A26F77" w:rsidRDefault="00A26F77" w:rsidP="001E0151">
      <w:pPr>
        <w:spacing w:after="120"/>
        <w:jc w:val="center"/>
        <w:rPr>
          <w:rFonts w:ascii="Calibri" w:hAnsi="Calibri"/>
          <w:b/>
          <w:u w:val="single"/>
        </w:rPr>
      </w:pPr>
    </w:p>
    <w:p w14:paraId="0806432C" w14:textId="77777777" w:rsidR="001E0151" w:rsidRDefault="001E0151" w:rsidP="001E0151">
      <w:pPr>
        <w:spacing w:after="120"/>
        <w:jc w:val="center"/>
        <w:rPr>
          <w:rFonts w:ascii="Calibri" w:hAnsi="Calibri"/>
          <w:b/>
          <w:u w:val="single"/>
        </w:rPr>
      </w:pPr>
      <w:r w:rsidRPr="004E6859">
        <w:rPr>
          <w:rFonts w:ascii="Calibri" w:hAnsi="Calibri"/>
          <w:b/>
          <w:u w:val="single"/>
        </w:rPr>
        <w:t>Action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7"/>
        <w:gridCol w:w="3489"/>
        <w:gridCol w:w="3486"/>
        <w:gridCol w:w="1672"/>
        <w:gridCol w:w="1418"/>
        <w:gridCol w:w="2531"/>
        <w:gridCol w:w="1807"/>
      </w:tblGrid>
      <w:tr w:rsidR="007308BF" w14:paraId="51B595D3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34BA95A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Section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38ACCEA4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Problem Identified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5880479D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Actions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4C482A4D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Responsible Person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78BA4C4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Date to be achieved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133CB00C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Reviewed by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1A3A82B8" w14:textId="77777777" w:rsidR="007308BF" w:rsidRDefault="007308BF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Signed &amp; Dated as completed</w:t>
            </w:r>
          </w:p>
        </w:tc>
      </w:tr>
      <w:tr w:rsidR="007308BF" w14:paraId="56BE2AD7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9658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8DE0" w14:textId="77777777" w:rsidR="007308BF" w:rsidRDefault="007308BF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B766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829F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DAF1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067A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2F45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308BF" w14:paraId="25BA95E2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6836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C992" w14:textId="77777777" w:rsidR="007308BF" w:rsidRDefault="007308BF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935E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793B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9E7C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AA8E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C334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308BF" w14:paraId="3B583407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B97A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1D89" w14:textId="77777777" w:rsidR="007308BF" w:rsidRDefault="007308BF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1506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4226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83C6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0B50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C160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308BF" w14:paraId="4E05EB93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B434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098D" w14:textId="77777777" w:rsidR="007308BF" w:rsidRDefault="007308BF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5E30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0392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D15A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5751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8E4D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308BF" w14:paraId="7EF1D2A5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4ACE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A9F6" w14:textId="77777777" w:rsidR="007308BF" w:rsidRDefault="007308BF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1623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1966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5258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D036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8415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308BF" w14:paraId="77F6F662" w14:textId="77777777" w:rsidTr="007308BF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0CEA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21FB" w14:textId="77777777" w:rsidR="007308BF" w:rsidRDefault="007308BF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8421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E033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C1E5" w14:textId="77777777" w:rsidR="007308BF" w:rsidRDefault="007308BF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3EF8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5C39" w14:textId="77777777" w:rsidR="007308BF" w:rsidRDefault="007308B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856FB38" w14:textId="77777777" w:rsidR="007308BF" w:rsidRDefault="007308BF" w:rsidP="007308BF">
      <w:pPr>
        <w:rPr>
          <w:rFonts w:ascii="Calibri" w:hAnsi="Calibri"/>
          <w:sz w:val="20"/>
          <w:szCs w:val="20"/>
        </w:rPr>
      </w:pPr>
    </w:p>
    <w:p w14:paraId="1BF089A8" w14:textId="77777777" w:rsidR="007308BF" w:rsidRDefault="007308BF" w:rsidP="007308BF">
      <w:pPr>
        <w:rPr>
          <w:rFonts w:ascii="Calibri" w:hAnsi="Calibri"/>
          <w:sz w:val="20"/>
          <w:szCs w:val="20"/>
        </w:rPr>
      </w:pPr>
    </w:p>
    <w:p w14:paraId="75DDC499" w14:textId="77777777" w:rsidR="007308BF" w:rsidRDefault="007308BF" w:rsidP="007308BF">
      <w:pPr>
        <w:spacing w:after="120"/>
        <w:rPr>
          <w:rFonts w:ascii="Calibri" w:hAnsi="Calibri"/>
        </w:rPr>
      </w:pPr>
      <w:r>
        <w:rPr>
          <w:rFonts w:ascii="Calibri" w:hAnsi="Calibri"/>
          <w:b/>
          <w:u w:val="single"/>
        </w:rPr>
        <w:t>Completed by:</w:t>
      </w:r>
      <w:r>
        <w:rPr>
          <w:rFonts w:ascii="Calibri" w:hAnsi="Calibri"/>
          <w:b/>
        </w:rPr>
        <w:tab/>
      </w:r>
      <w:r>
        <w:rPr>
          <w:rFonts w:ascii="Calibri" w:hAnsi="Calibri"/>
        </w:rPr>
        <w:t>.........................................</w:t>
      </w:r>
      <w:r>
        <w:rPr>
          <w:rFonts w:ascii="Calibri" w:hAnsi="Calibri"/>
        </w:rPr>
        <w:tab/>
      </w:r>
      <w:r>
        <w:rPr>
          <w:rFonts w:ascii="Calibri" w:hAnsi="Calibri"/>
          <w:b/>
          <w:u w:val="single"/>
        </w:rPr>
        <w:t>Designation</w:t>
      </w:r>
      <w:r>
        <w:rPr>
          <w:rFonts w:ascii="Calibri" w:hAnsi="Calibri"/>
        </w:rPr>
        <w:t>:</w:t>
      </w:r>
      <w:r>
        <w:rPr>
          <w:rFonts w:ascii="Calibri" w:hAnsi="Calibri"/>
        </w:rPr>
        <w:tab/>
        <w:t>………………………….</w:t>
      </w:r>
    </w:p>
    <w:p w14:paraId="57CC283A" w14:textId="77777777" w:rsidR="007308BF" w:rsidRDefault="007308BF" w:rsidP="007308BF">
      <w:pPr>
        <w:spacing w:after="120"/>
        <w:rPr>
          <w:rFonts w:ascii="Calibri" w:hAnsi="Calibri"/>
        </w:rPr>
      </w:pPr>
    </w:p>
    <w:p w14:paraId="4E3022A5" w14:textId="77777777" w:rsidR="007308BF" w:rsidRDefault="007308BF" w:rsidP="007308BF">
      <w:pPr>
        <w:spacing w:after="120"/>
        <w:rPr>
          <w:rFonts w:ascii="Calibri" w:hAnsi="Calibri"/>
        </w:rPr>
      </w:pPr>
      <w:r>
        <w:rPr>
          <w:rFonts w:ascii="Calibri" w:hAnsi="Calibri"/>
          <w:b/>
          <w:u w:val="single"/>
        </w:rPr>
        <w:t>Signature: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……………………………………..</w:t>
      </w:r>
      <w:r>
        <w:rPr>
          <w:rFonts w:ascii="Calibri" w:hAnsi="Calibri"/>
        </w:rPr>
        <w:tab/>
      </w:r>
      <w:r>
        <w:rPr>
          <w:rFonts w:ascii="Calibri" w:hAnsi="Calibri"/>
          <w:b/>
          <w:u w:val="single"/>
        </w:rPr>
        <w:t>Date: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………………………….</w:t>
      </w:r>
    </w:p>
    <w:p w14:paraId="27ADEB29" w14:textId="77777777" w:rsidR="001E0151" w:rsidRDefault="001E0151" w:rsidP="001E0151">
      <w:pPr>
        <w:spacing w:after="120"/>
        <w:jc w:val="center"/>
        <w:rPr>
          <w:rFonts w:ascii="Calibri" w:hAnsi="Calibri"/>
          <w:b/>
          <w:u w:val="single"/>
        </w:rPr>
      </w:pPr>
    </w:p>
    <w:p w14:paraId="562347DA" w14:textId="77777777" w:rsidR="001E0151" w:rsidRDefault="001E0151" w:rsidP="001E0151">
      <w:pPr>
        <w:spacing w:after="120"/>
        <w:rPr>
          <w:rFonts w:ascii="Calibri" w:hAnsi="Calibri"/>
          <w:b/>
          <w:u w:val="single"/>
        </w:rPr>
      </w:pPr>
    </w:p>
    <w:p w14:paraId="22886CBC" w14:textId="77777777" w:rsidR="001E0151" w:rsidRDefault="001E0151" w:rsidP="001E0151">
      <w:pPr>
        <w:spacing w:after="120"/>
        <w:rPr>
          <w:rFonts w:ascii="Calibri" w:hAnsi="Calibri"/>
          <w:b/>
          <w:u w:val="single"/>
        </w:rPr>
      </w:pPr>
    </w:p>
    <w:p w14:paraId="66C02968" w14:textId="77777777" w:rsidR="007066CE" w:rsidRDefault="007066CE" w:rsidP="00CC3280"/>
    <w:p w14:paraId="75017510" w14:textId="77777777" w:rsidR="004E6859" w:rsidRPr="00CC3280" w:rsidRDefault="004E6859" w:rsidP="00CC3280"/>
    <w:sectPr w:rsidR="004E6859" w:rsidRPr="00CC3280" w:rsidSect="00350E9D">
      <w:headerReference w:type="default" r:id="rId11"/>
      <w:pgSz w:w="16840" w:h="11907" w:orient="landscape" w:code="9"/>
      <w:pgMar w:top="720" w:right="720" w:bottom="720" w:left="720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B248" w14:textId="77777777" w:rsidR="00CC2967" w:rsidRDefault="00CC2967">
      <w:r>
        <w:separator/>
      </w:r>
    </w:p>
  </w:endnote>
  <w:endnote w:type="continuationSeparator" w:id="0">
    <w:p w14:paraId="07044DEE" w14:textId="77777777" w:rsidR="00CC2967" w:rsidRDefault="00CC2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0A44" w14:textId="77777777" w:rsidR="00CC2967" w:rsidRDefault="00CC2967">
      <w:r>
        <w:separator/>
      </w:r>
    </w:p>
  </w:footnote>
  <w:footnote w:type="continuationSeparator" w:id="0">
    <w:p w14:paraId="6D5F9F77" w14:textId="77777777" w:rsidR="00CC2967" w:rsidRDefault="00CC2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21BA" w14:textId="0344DA21" w:rsidR="003C0F24" w:rsidRPr="00217866" w:rsidRDefault="00DE225D" w:rsidP="00217866">
    <w:pPr>
      <w:pStyle w:val="Header"/>
      <w:jc w:val="center"/>
      <w:rPr>
        <w:rFonts w:ascii="Calibri" w:hAnsi="Calibri"/>
      </w:rPr>
    </w:pPr>
    <w:r>
      <w:rPr>
        <w:rFonts w:ascii="Calibri" w:hAnsi="Calibri" w:cs="Arial"/>
        <w:noProof/>
        <w:sz w:val="32"/>
        <w:szCs w:val="32"/>
      </w:rPr>
      <w:drawing>
        <wp:anchor distT="0" distB="0" distL="114300" distR="114300" simplePos="0" relativeHeight="251657216" behindDoc="0" locked="0" layoutInCell="1" allowOverlap="1" wp14:anchorId="0C371434" wp14:editId="22FD07AE">
          <wp:simplePos x="0" y="0"/>
          <wp:positionH relativeFrom="column">
            <wp:posOffset>8985250</wp:posOffset>
          </wp:positionH>
          <wp:positionV relativeFrom="paragraph">
            <wp:posOffset>-443865</wp:posOffset>
          </wp:positionV>
          <wp:extent cx="1256030" cy="1447800"/>
          <wp:effectExtent l="0" t="0" r="0" b="0"/>
          <wp:wrapSquare wrapText="bothSides"/>
          <wp:docPr id="19511177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1117759" name="Picture 19511177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6030" cy="144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C0F24">
      <w:rPr>
        <w:rFonts w:ascii="Calibri" w:hAnsi="Calibri"/>
      </w:rPr>
      <w:t>Dignity Audit</w:t>
    </w:r>
  </w:p>
  <w:p w14:paraId="650A9C2F" w14:textId="38F3FD30" w:rsidR="003C0F24" w:rsidRDefault="003C0F24" w:rsidP="00350E9D">
    <w:pPr>
      <w:pStyle w:val="Header"/>
      <w:tabs>
        <w:tab w:val="left" w:pos="5120"/>
        <w:tab w:val="center" w:pos="7909"/>
      </w:tabs>
      <w:rPr>
        <w:rFonts w:ascii="Calibri" w:hAnsi="Calibri"/>
      </w:rPr>
    </w:pPr>
    <w:r>
      <w:rPr>
        <w:rFonts w:ascii="Calibri" w:hAnsi="Calibri"/>
      </w:rPr>
      <w:tab/>
    </w:r>
    <w:r>
      <w:rPr>
        <w:rFonts w:ascii="Calibri" w:hAnsi="Calibri"/>
      </w:rPr>
      <w:tab/>
      <w:t xml:space="preserve">                           </w:t>
    </w:r>
  </w:p>
  <w:p w14:paraId="63169914" w14:textId="77777777" w:rsidR="003C0F24" w:rsidRDefault="003C0F24" w:rsidP="00350E9D">
    <w:pPr>
      <w:pStyle w:val="Header"/>
      <w:tabs>
        <w:tab w:val="left" w:pos="5120"/>
        <w:tab w:val="center" w:pos="790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1D6"/>
    <w:multiLevelType w:val="hybridMultilevel"/>
    <w:tmpl w:val="EE26EB84"/>
    <w:lvl w:ilvl="0" w:tplc="E37ED794">
      <w:start w:val="20"/>
      <w:numFmt w:val="decimal"/>
      <w:lvlText w:val="%1."/>
      <w:lvlJc w:val="left"/>
      <w:pPr>
        <w:ind w:left="785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B72345"/>
    <w:multiLevelType w:val="hybridMultilevel"/>
    <w:tmpl w:val="2520A968"/>
    <w:lvl w:ilvl="0" w:tplc="AE163866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2130"/>
    <w:multiLevelType w:val="hybridMultilevel"/>
    <w:tmpl w:val="4AE6EEF6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17366"/>
    <w:multiLevelType w:val="hybridMultilevel"/>
    <w:tmpl w:val="5DC0EE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C6AD0"/>
    <w:multiLevelType w:val="hybridMultilevel"/>
    <w:tmpl w:val="E52C9012"/>
    <w:lvl w:ilvl="0" w:tplc="7752026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83245"/>
    <w:multiLevelType w:val="hybridMultilevel"/>
    <w:tmpl w:val="9282F296"/>
    <w:lvl w:ilvl="0" w:tplc="10BEC17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329A4"/>
    <w:multiLevelType w:val="hybridMultilevel"/>
    <w:tmpl w:val="555AEEF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7325475">
    <w:abstractNumId w:val="6"/>
  </w:num>
  <w:num w:numId="2" w16cid:durableId="1844777041">
    <w:abstractNumId w:val="4"/>
  </w:num>
  <w:num w:numId="3" w16cid:durableId="574586057">
    <w:abstractNumId w:val="2"/>
  </w:num>
  <w:num w:numId="4" w16cid:durableId="982387466">
    <w:abstractNumId w:val="3"/>
  </w:num>
  <w:num w:numId="5" w16cid:durableId="2117094025">
    <w:abstractNumId w:val="5"/>
  </w:num>
  <w:num w:numId="6" w16cid:durableId="1597208575">
    <w:abstractNumId w:val="1"/>
  </w:num>
  <w:num w:numId="7" w16cid:durableId="162484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4E"/>
    <w:rsid w:val="0000014A"/>
    <w:rsid w:val="000059F0"/>
    <w:rsid w:val="00005C52"/>
    <w:rsid w:val="00010DFD"/>
    <w:rsid w:val="00021A7E"/>
    <w:rsid w:val="000220E2"/>
    <w:rsid w:val="000258DE"/>
    <w:rsid w:val="000324A9"/>
    <w:rsid w:val="0003411A"/>
    <w:rsid w:val="00036001"/>
    <w:rsid w:val="00040CE3"/>
    <w:rsid w:val="000414B7"/>
    <w:rsid w:val="00042002"/>
    <w:rsid w:val="00062820"/>
    <w:rsid w:val="0008791A"/>
    <w:rsid w:val="0009137D"/>
    <w:rsid w:val="0009387F"/>
    <w:rsid w:val="000942F9"/>
    <w:rsid w:val="0009574E"/>
    <w:rsid w:val="00095923"/>
    <w:rsid w:val="000A39D0"/>
    <w:rsid w:val="000B2F0C"/>
    <w:rsid w:val="000B405A"/>
    <w:rsid w:val="000B417D"/>
    <w:rsid w:val="000B57E7"/>
    <w:rsid w:val="000C22F3"/>
    <w:rsid w:val="000C3C59"/>
    <w:rsid w:val="000E02E4"/>
    <w:rsid w:val="000E0D4D"/>
    <w:rsid w:val="000F124E"/>
    <w:rsid w:val="000F3A46"/>
    <w:rsid w:val="000F4800"/>
    <w:rsid w:val="00100DBA"/>
    <w:rsid w:val="001013B3"/>
    <w:rsid w:val="00106FA4"/>
    <w:rsid w:val="00116439"/>
    <w:rsid w:val="001216AE"/>
    <w:rsid w:val="00124E66"/>
    <w:rsid w:val="001269EB"/>
    <w:rsid w:val="00127812"/>
    <w:rsid w:val="0013634B"/>
    <w:rsid w:val="0014323C"/>
    <w:rsid w:val="00150DF1"/>
    <w:rsid w:val="00153EC0"/>
    <w:rsid w:val="001546F9"/>
    <w:rsid w:val="0016451C"/>
    <w:rsid w:val="0017487E"/>
    <w:rsid w:val="0018398D"/>
    <w:rsid w:val="001849C9"/>
    <w:rsid w:val="00191300"/>
    <w:rsid w:val="00191998"/>
    <w:rsid w:val="001971B5"/>
    <w:rsid w:val="001A1874"/>
    <w:rsid w:val="001B4552"/>
    <w:rsid w:val="001B4E99"/>
    <w:rsid w:val="001B5729"/>
    <w:rsid w:val="001C4D57"/>
    <w:rsid w:val="001C62C4"/>
    <w:rsid w:val="001D308E"/>
    <w:rsid w:val="001D55FF"/>
    <w:rsid w:val="001E0151"/>
    <w:rsid w:val="001E0DC9"/>
    <w:rsid w:val="001F2F2B"/>
    <w:rsid w:val="001F5D03"/>
    <w:rsid w:val="00212319"/>
    <w:rsid w:val="00212E2E"/>
    <w:rsid w:val="00217866"/>
    <w:rsid w:val="00217C82"/>
    <w:rsid w:val="00226CBC"/>
    <w:rsid w:val="002278BA"/>
    <w:rsid w:val="00234C45"/>
    <w:rsid w:val="00236AA2"/>
    <w:rsid w:val="00250373"/>
    <w:rsid w:val="00253A55"/>
    <w:rsid w:val="00260AA3"/>
    <w:rsid w:val="002758AF"/>
    <w:rsid w:val="00290E3B"/>
    <w:rsid w:val="00293A8B"/>
    <w:rsid w:val="00293B50"/>
    <w:rsid w:val="00294CC3"/>
    <w:rsid w:val="002A3034"/>
    <w:rsid w:val="002A38AB"/>
    <w:rsid w:val="002A7795"/>
    <w:rsid w:val="002B5A6B"/>
    <w:rsid w:val="002C0DDC"/>
    <w:rsid w:val="002C1508"/>
    <w:rsid w:val="002D69DD"/>
    <w:rsid w:val="002F5433"/>
    <w:rsid w:val="002F56F4"/>
    <w:rsid w:val="00300451"/>
    <w:rsid w:val="00313053"/>
    <w:rsid w:val="00334C53"/>
    <w:rsid w:val="00346E4F"/>
    <w:rsid w:val="0034764A"/>
    <w:rsid w:val="00350E9D"/>
    <w:rsid w:val="00351AA1"/>
    <w:rsid w:val="00365AAE"/>
    <w:rsid w:val="00366BD9"/>
    <w:rsid w:val="0037308A"/>
    <w:rsid w:val="003A0589"/>
    <w:rsid w:val="003A7D85"/>
    <w:rsid w:val="003B168D"/>
    <w:rsid w:val="003B7D96"/>
    <w:rsid w:val="003C0F24"/>
    <w:rsid w:val="003C2F3D"/>
    <w:rsid w:val="003D0E9D"/>
    <w:rsid w:val="003D141A"/>
    <w:rsid w:val="003E3DF6"/>
    <w:rsid w:val="003E5174"/>
    <w:rsid w:val="003E5223"/>
    <w:rsid w:val="003F703B"/>
    <w:rsid w:val="00401282"/>
    <w:rsid w:val="00401F82"/>
    <w:rsid w:val="0041475F"/>
    <w:rsid w:val="00416A16"/>
    <w:rsid w:val="00425448"/>
    <w:rsid w:val="0043542D"/>
    <w:rsid w:val="00436C9A"/>
    <w:rsid w:val="004460D3"/>
    <w:rsid w:val="00463314"/>
    <w:rsid w:val="004736BC"/>
    <w:rsid w:val="004738DE"/>
    <w:rsid w:val="00475074"/>
    <w:rsid w:val="004769D9"/>
    <w:rsid w:val="0047792E"/>
    <w:rsid w:val="00482BA9"/>
    <w:rsid w:val="0048571C"/>
    <w:rsid w:val="00486420"/>
    <w:rsid w:val="00486EBC"/>
    <w:rsid w:val="004965BF"/>
    <w:rsid w:val="004A0982"/>
    <w:rsid w:val="004A105F"/>
    <w:rsid w:val="004A43F7"/>
    <w:rsid w:val="004A4672"/>
    <w:rsid w:val="004A603A"/>
    <w:rsid w:val="004A633F"/>
    <w:rsid w:val="004C0550"/>
    <w:rsid w:val="004C413F"/>
    <w:rsid w:val="004D5164"/>
    <w:rsid w:val="004E2064"/>
    <w:rsid w:val="004E21E6"/>
    <w:rsid w:val="004E6859"/>
    <w:rsid w:val="004F5213"/>
    <w:rsid w:val="005020B1"/>
    <w:rsid w:val="005059D7"/>
    <w:rsid w:val="005128CB"/>
    <w:rsid w:val="0052161D"/>
    <w:rsid w:val="00525FBA"/>
    <w:rsid w:val="00531E12"/>
    <w:rsid w:val="005369D2"/>
    <w:rsid w:val="005419DE"/>
    <w:rsid w:val="00546F66"/>
    <w:rsid w:val="00547C68"/>
    <w:rsid w:val="005503B5"/>
    <w:rsid w:val="0055777D"/>
    <w:rsid w:val="00561EAE"/>
    <w:rsid w:val="005770DA"/>
    <w:rsid w:val="005911C4"/>
    <w:rsid w:val="00596585"/>
    <w:rsid w:val="005A265F"/>
    <w:rsid w:val="005B5F3E"/>
    <w:rsid w:val="005B6928"/>
    <w:rsid w:val="005C1C39"/>
    <w:rsid w:val="005C2865"/>
    <w:rsid w:val="005C5F4E"/>
    <w:rsid w:val="005D7C3C"/>
    <w:rsid w:val="005E50BB"/>
    <w:rsid w:val="005F64F1"/>
    <w:rsid w:val="005F7C5B"/>
    <w:rsid w:val="00606B2E"/>
    <w:rsid w:val="006077E1"/>
    <w:rsid w:val="0062377F"/>
    <w:rsid w:val="00625AAC"/>
    <w:rsid w:val="00625BC6"/>
    <w:rsid w:val="00626515"/>
    <w:rsid w:val="006305F7"/>
    <w:rsid w:val="00641FD1"/>
    <w:rsid w:val="00650698"/>
    <w:rsid w:val="00650CA4"/>
    <w:rsid w:val="0065736B"/>
    <w:rsid w:val="00662669"/>
    <w:rsid w:val="006642AE"/>
    <w:rsid w:val="006707FD"/>
    <w:rsid w:val="00670B55"/>
    <w:rsid w:val="00672B2D"/>
    <w:rsid w:val="00680ED3"/>
    <w:rsid w:val="006976CA"/>
    <w:rsid w:val="006A5FB8"/>
    <w:rsid w:val="006B6C0A"/>
    <w:rsid w:val="006B7476"/>
    <w:rsid w:val="006C307B"/>
    <w:rsid w:val="006C4778"/>
    <w:rsid w:val="006C7A06"/>
    <w:rsid w:val="006D01BF"/>
    <w:rsid w:val="006D1F25"/>
    <w:rsid w:val="006D3029"/>
    <w:rsid w:val="006F0FB5"/>
    <w:rsid w:val="006F5CE9"/>
    <w:rsid w:val="007006CE"/>
    <w:rsid w:val="00703DE6"/>
    <w:rsid w:val="007066CE"/>
    <w:rsid w:val="00706D1D"/>
    <w:rsid w:val="00711351"/>
    <w:rsid w:val="0071454B"/>
    <w:rsid w:val="007235A1"/>
    <w:rsid w:val="007246B2"/>
    <w:rsid w:val="007308BF"/>
    <w:rsid w:val="00732F08"/>
    <w:rsid w:val="0073536F"/>
    <w:rsid w:val="00742864"/>
    <w:rsid w:val="0074316D"/>
    <w:rsid w:val="007475E2"/>
    <w:rsid w:val="007638C0"/>
    <w:rsid w:val="00770281"/>
    <w:rsid w:val="00771619"/>
    <w:rsid w:val="0078418C"/>
    <w:rsid w:val="007A3D92"/>
    <w:rsid w:val="007A57E0"/>
    <w:rsid w:val="007B011C"/>
    <w:rsid w:val="007B21C0"/>
    <w:rsid w:val="007B376D"/>
    <w:rsid w:val="007C199E"/>
    <w:rsid w:val="007D262A"/>
    <w:rsid w:val="007D6580"/>
    <w:rsid w:val="007D7E44"/>
    <w:rsid w:val="007E103C"/>
    <w:rsid w:val="007E3FD7"/>
    <w:rsid w:val="007E5DA7"/>
    <w:rsid w:val="007E643F"/>
    <w:rsid w:val="007E6A59"/>
    <w:rsid w:val="007F0DE2"/>
    <w:rsid w:val="00805B76"/>
    <w:rsid w:val="00813BB7"/>
    <w:rsid w:val="0081463E"/>
    <w:rsid w:val="0082107C"/>
    <w:rsid w:val="008339FA"/>
    <w:rsid w:val="00845CD7"/>
    <w:rsid w:val="008465DA"/>
    <w:rsid w:val="00854D4F"/>
    <w:rsid w:val="00857583"/>
    <w:rsid w:val="00866C84"/>
    <w:rsid w:val="008718C2"/>
    <w:rsid w:val="00872351"/>
    <w:rsid w:val="00876EDD"/>
    <w:rsid w:val="00895AE2"/>
    <w:rsid w:val="008968BD"/>
    <w:rsid w:val="008A1B32"/>
    <w:rsid w:val="008A6291"/>
    <w:rsid w:val="008B2799"/>
    <w:rsid w:val="008C041C"/>
    <w:rsid w:val="008D1601"/>
    <w:rsid w:val="008E1BE5"/>
    <w:rsid w:val="008F05FA"/>
    <w:rsid w:val="008F306C"/>
    <w:rsid w:val="008F316D"/>
    <w:rsid w:val="008F4FE1"/>
    <w:rsid w:val="008F6EAF"/>
    <w:rsid w:val="009009EC"/>
    <w:rsid w:val="00912E3F"/>
    <w:rsid w:val="0091720A"/>
    <w:rsid w:val="00920F2D"/>
    <w:rsid w:val="009226DA"/>
    <w:rsid w:val="0092455F"/>
    <w:rsid w:val="00930400"/>
    <w:rsid w:val="0093697E"/>
    <w:rsid w:val="00942141"/>
    <w:rsid w:val="009519AE"/>
    <w:rsid w:val="0095295B"/>
    <w:rsid w:val="00954D9F"/>
    <w:rsid w:val="00963037"/>
    <w:rsid w:val="00964E73"/>
    <w:rsid w:val="009670EE"/>
    <w:rsid w:val="009809A9"/>
    <w:rsid w:val="00990462"/>
    <w:rsid w:val="00990572"/>
    <w:rsid w:val="00991363"/>
    <w:rsid w:val="0099560E"/>
    <w:rsid w:val="00996367"/>
    <w:rsid w:val="009A1100"/>
    <w:rsid w:val="009A6F5C"/>
    <w:rsid w:val="009A7060"/>
    <w:rsid w:val="009A7862"/>
    <w:rsid w:val="009B11AE"/>
    <w:rsid w:val="009C0A80"/>
    <w:rsid w:val="009C0CA7"/>
    <w:rsid w:val="009C1725"/>
    <w:rsid w:val="009C3F55"/>
    <w:rsid w:val="009D05DB"/>
    <w:rsid w:val="009D08EA"/>
    <w:rsid w:val="009E1F10"/>
    <w:rsid w:val="009E32E5"/>
    <w:rsid w:val="009F2775"/>
    <w:rsid w:val="00A0018D"/>
    <w:rsid w:val="00A10A2A"/>
    <w:rsid w:val="00A15232"/>
    <w:rsid w:val="00A26F77"/>
    <w:rsid w:val="00A33A9A"/>
    <w:rsid w:val="00A34835"/>
    <w:rsid w:val="00A41AAB"/>
    <w:rsid w:val="00A42D28"/>
    <w:rsid w:val="00A50DFA"/>
    <w:rsid w:val="00A652B0"/>
    <w:rsid w:val="00A66777"/>
    <w:rsid w:val="00A732C4"/>
    <w:rsid w:val="00A74206"/>
    <w:rsid w:val="00A75847"/>
    <w:rsid w:val="00A831AB"/>
    <w:rsid w:val="00A84C71"/>
    <w:rsid w:val="00A903FF"/>
    <w:rsid w:val="00A94B28"/>
    <w:rsid w:val="00A9504A"/>
    <w:rsid w:val="00A97990"/>
    <w:rsid w:val="00A97E5D"/>
    <w:rsid w:val="00AA188C"/>
    <w:rsid w:val="00AA396C"/>
    <w:rsid w:val="00AA5EC0"/>
    <w:rsid w:val="00AB2D43"/>
    <w:rsid w:val="00AB37C6"/>
    <w:rsid w:val="00AC2DA1"/>
    <w:rsid w:val="00AC5E97"/>
    <w:rsid w:val="00AD0A88"/>
    <w:rsid w:val="00AD6EF2"/>
    <w:rsid w:val="00AE49E0"/>
    <w:rsid w:val="00B1376F"/>
    <w:rsid w:val="00B24C35"/>
    <w:rsid w:val="00B35188"/>
    <w:rsid w:val="00B37807"/>
    <w:rsid w:val="00B41A8F"/>
    <w:rsid w:val="00B42632"/>
    <w:rsid w:val="00B54647"/>
    <w:rsid w:val="00B6648E"/>
    <w:rsid w:val="00B75CD3"/>
    <w:rsid w:val="00B85144"/>
    <w:rsid w:val="00B8673E"/>
    <w:rsid w:val="00B91D98"/>
    <w:rsid w:val="00B93116"/>
    <w:rsid w:val="00B93E55"/>
    <w:rsid w:val="00B96CD0"/>
    <w:rsid w:val="00BA6214"/>
    <w:rsid w:val="00BA6B1A"/>
    <w:rsid w:val="00BB6BBF"/>
    <w:rsid w:val="00BB6E26"/>
    <w:rsid w:val="00BB70AA"/>
    <w:rsid w:val="00BB718B"/>
    <w:rsid w:val="00BC394F"/>
    <w:rsid w:val="00BC5D51"/>
    <w:rsid w:val="00BC5D82"/>
    <w:rsid w:val="00BD665D"/>
    <w:rsid w:val="00BD6A13"/>
    <w:rsid w:val="00BE6CD7"/>
    <w:rsid w:val="00BE749B"/>
    <w:rsid w:val="00BF28F6"/>
    <w:rsid w:val="00C00BB0"/>
    <w:rsid w:val="00C044C4"/>
    <w:rsid w:val="00C15A48"/>
    <w:rsid w:val="00C206A3"/>
    <w:rsid w:val="00C31651"/>
    <w:rsid w:val="00C33201"/>
    <w:rsid w:val="00C33325"/>
    <w:rsid w:val="00C36212"/>
    <w:rsid w:val="00C438F4"/>
    <w:rsid w:val="00C5421A"/>
    <w:rsid w:val="00C63EF4"/>
    <w:rsid w:val="00C646CE"/>
    <w:rsid w:val="00C77C9E"/>
    <w:rsid w:val="00CB76CF"/>
    <w:rsid w:val="00CC2967"/>
    <w:rsid w:val="00CC3098"/>
    <w:rsid w:val="00CC3280"/>
    <w:rsid w:val="00CC750C"/>
    <w:rsid w:val="00CC7D13"/>
    <w:rsid w:val="00CD4817"/>
    <w:rsid w:val="00CE1ECF"/>
    <w:rsid w:val="00CF37CD"/>
    <w:rsid w:val="00CF4FC5"/>
    <w:rsid w:val="00D15DF9"/>
    <w:rsid w:val="00D23149"/>
    <w:rsid w:val="00D238F5"/>
    <w:rsid w:val="00D25268"/>
    <w:rsid w:val="00D41E6A"/>
    <w:rsid w:val="00D42029"/>
    <w:rsid w:val="00D4702C"/>
    <w:rsid w:val="00D5440E"/>
    <w:rsid w:val="00D803B7"/>
    <w:rsid w:val="00D82ED0"/>
    <w:rsid w:val="00D87AB3"/>
    <w:rsid w:val="00DB5140"/>
    <w:rsid w:val="00DD498B"/>
    <w:rsid w:val="00DE07F9"/>
    <w:rsid w:val="00DE225D"/>
    <w:rsid w:val="00DE3970"/>
    <w:rsid w:val="00DE7043"/>
    <w:rsid w:val="00DF35C4"/>
    <w:rsid w:val="00E05E14"/>
    <w:rsid w:val="00E21D58"/>
    <w:rsid w:val="00E24E0A"/>
    <w:rsid w:val="00E314BD"/>
    <w:rsid w:val="00E33F4B"/>
    <w:rsid w:val="00E36673"/>
    <w:rsid w:val="00E41B35"/>
    <w:rsid w:val="00E43600"/>
    <w:rsid w:val="00E47E84"/>
    <w:rsid w:val="00E635F8"/>
    <w:rsid w:val="00E67972"/>
    <w:rsid w:val="00E73D58"/>
    <w:rsid w:val="00E75F92"/>
    <w:rsid w:val="00E831D1"/>
    <w:rsid w:val="00EB24C3"/>
    <w:rsid w:val="00EB54C3"/>
    <w:rsid w:val="00EB5CC4"/>
    <w:rsid w:val="00EC6EF8"/>
    <w:rsid w:val="00ED27D8"/>
    <w:rsid w:val="00ED432A"/>
    <w:rsid w:val="00EE7949"/>
    <w:rsid w:val="00EE7DC1"/>
    <w:rsid w:val="00EF02C1"/>
    <w:rsid w:val="00EF06FD"/>
    <w:rsid w:val="00EF2C4A"/>
    <w:rsid w:val="00EF6A76"/>
    <w:rsid w:val="00F00697"/>
    <w:rsid w:val="00F017A4"/>
    <w:rsid w:val="00F02929"/>
    <w:rsid w:val="00F040E2"/>
    <w:rsid w:val="00F12D74"/>
    <w:rsid w:val="00F20DC4"/>
    <w:rsid w:val="00F23FBA"/>
    <w:rsid w:val="00F24DFD"/>
    <w:rsid w:val="00F3461E"/>
    <w:rsid w:val="00F623A7"/>
    <w:rsid w:val="00F659DC"/>
    <w:rsid w:val="00F75280"/>
    <w:rsid w:val="00F80A3E"/>
    <w:rsid w:val="00FB4C13"/>
    <w:rsid w:val="00FB5616"/>
    <w:rsid w:val="00FC10CD"/>
    <w:rsid w:val="00FC2319"/>
    <w:rsid w:val="00FC7196"/>
    <w:rsid w:val="00FD3E3D"/>
    <w:rsid w:val="00FD6766"/>
    <w:rsid w:val="00FD6FEA"/>
    <w:rsid w:val="00FE4E75"/>
    <w:rsid w:val="00FF07CC"/>
    <w:rsid w:val="00FF1E01"/>
    <w:rsid w:val="00FF4F87"/>
    <w:rsid w:val="00FF66B8"/>
    <w:rsid w:val="00FF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036C5"/>
  <w15:docId w15:val="{725C4EA9-FC4E-4FCC-95F2-CAAAE9C2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67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A46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A46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4672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4A4672"/>
    <w:pPr>
      <w:jc w:val="center"/>
    </w:pPr>
    <w:rPr>
      <w:rFonts w:ascii="Edwardian Script ITC" w:hAnsi="Edwardian Script ITC"/>
      <w:b/>
      <w:sz w:val="110"/>
      <w:szCs w:val="110"/>
    </w:rPr>
  </w:style>
  <w:style w:type="paragraph" w:styleId="BodyText">
    <w:name w:val="Body Text"/>
    <w:basedOn w:val="Normal"/>
    <w:rsid w:val="004A4672"/>
    <w:pPr>
      <w:jc w:val="center"/>
    </w:pPr>
    <w:rPr>
      <w:b/>
      <w:bCs/>
      <w:sz w:val="16"/>
      <w:szCs w:val="16"/>
    </w:rPr>
  </w:style>
  <w:style w:type="character" w:styleId="Hyperlink">
    <w:name w:val="Hyperlink"/>
    <w:basedOn w:val="DefaultParagraphFont"/>
    <w:rsid w:val="00EB54C3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217866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6C3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E685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8F3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%20Shakeshaft\Application%20Data\Microsoft\Templates\Foresters%20Lodge%20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D3575BB8EEE4DB73181F210F64A28" ma:contentTypeVersion="11" ma:contentTypeDescription="Create a new document." ma:contentTypeScope="" ma:versionID="0ec502917f43490df3d28e9f2a4a295d">
  <xsd:schema xmlns:xsd="http://www.w3.org/2001/XMLSchema" xmlns:xs="http://www.w3.org/2001/XMLSchema" xmlns:p="http://schemas.microsoft.com/office/2006/metadata/properties" xmlns:ns2="1ba68873-cd18-4bd7-8db8-a295052631f6" xmlns:ns3="1be7b3f5-60d8-44f8-9813-8e63e35dfdcb" targetNamespace="http://schemas.microsoft.com/office/2006/metadata/properties" ma:root="true" ma:fieldsID="cc08fff1036da6219705490b57a746c0" ns2:_="" ns3:_="">
    <xsd:import namespace="1ba68873-cd18-4bd7-8db8-a295052631f6"/>
    <xsd:import namespace="1be7b3f5-60d8-44f8-9813-8e63e35df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68873-cd18-4bd7-8db8-a295052631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8cfe625-5aae-4d4a-a201-166e647ec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7b3f5-60d8-44f8-9813-8e63e35dfdc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ef8cabf-c079-4965-9724-71d2e84df931}" ma:internalName="TaxCatchAll" ma:showField="CatchAllData" ma:web="1be7b3f5-60d8-44f8-9813-8e63e35df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e7b3f5-60d8-44f8-9813-8e63e35dfdcb" xsi:nil="true"/>
    <lcf76f155ced4ddcb4097134ff3c332f xmlns="1ba68873-cd18-4bd7-8db8-a295052631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F8A21A-7CC7-42D5-9152-2E923B458B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a68873-cd18-4bd7-8db8-a295052631f6"/>
    <ds:schemaRef ds:uri="1be7b3f5-60d8-44f8-9813-8e63e35df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CB6739-FB31-4C44-9123-9F755C0A35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9B1DAC-17DD-43F2-AB40-443E1D4C00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B76FBB-A9CE-4814-9A82-694625A9834D}">
  <ds:schemaRefs>
    <ds:schemaRef ds:uri="http://schemas.microsoft.com/office/2006/metadata/properties"/>
    <ds:schemaRef ds:uri="http://schemas.microsoft.com/office/infopath/2007/PartnerControls"/>
    <ds:schemaRef ds:uri="1be7b3f5-60d8-44f8-9813-8e63e35dfdcb"/>
    <ds:schemaRef ds:uri="1ba68873-cd18-4bd7-8db8-a295052631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Foresters Lodge A4.dot</Template>
  <TotalTime>1157</TotalTime>
  <Pages>8</Pages>
  <Words>1551</Words>
  <Characters>7369</Characters>
  <Application>Microsoft Office Word</Application>
  <DocSecurity>0</DocSecurity>
  <Lines>1052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Foresters Lodge</vt:lpstr>
    </vt:vector>
  </TitlesOfParts>
  <Company>Hewlett-Packard</Company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Foresters Lodge</dc:title>
  <dc:subject/>
  <dc:creator>David Shakeshaft</dc:creator>
  <cp:keywords/>
  <dc:description/>
  <cp:lastModifiedBy>Johanna Edmeades</cp:lastModifiedBy>
  <cp:revision>92</cp:revision>
  <cp:lastPrinted>2015-08-10T09:22:00Z</cp:lastPrinted>
  <dcterms:created xsi:type="dcterms:W3CDTF">2022-08-16T16:43:00Z</dcterms:created>
  <dcterms:modified xsi:type="dcterms:W3CDTF">2026-04-28T09:10:00Z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0x010100667D3575BB8EEE4DB73181F210F64A28</vt:lpwstr>
  </property>
</Properties>
</file>